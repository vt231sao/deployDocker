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43A79" w14:textId="6A8B5F17" w:rsidR="008B5F64" w:rsidRPr="008C6A16" w:rsidRDefault="00D547A6" w:rsidP="00FA536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B5F64"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270684">
        <w:rPr>
          <w:rFonts w:ascii="Times New Roman" w:hAnsi="Times New Roman"/>
          <w:b/>
          <w:sz w:val="28"/>
          <w:szCs w:val="28"/>
          <w:lang w:val="ru-RU"/>
        </w:rPr>
        <w:t>4</w:t>
      </w:r>
    </w:p>
    <w:p w14:paraId="37A37B4F" w14:textId="77777777" w:rsidR="00270684" w:rsidRDefault="00270684" w:rsidP="001C2EF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proofErr w:type="spellStart"/>
      <w:r w:rsidRPr="00270684">
        <w:rPr>
          <w:rFonts w:ascii="Times New Roman" w:hAnsi="Times New Roman"/>
          <w:b/>
          <w:sz w:val="28"/>
        </w:rPr>
        <w:t>MongoDB</w:t>
      </w:r>
      <w:proofErr w:type="spellEnd"/>
      <w:r w:rsidRPr="00270684">
        <w:rPr>
          <w:rFonts w:ascii="Times New Roman" w:hAnsi="Times New Roman"/>
          <w:b/>
          <w:sz w:val="28"/>
        </w:rPr>
        <w:t xml:space="preserve"> та </w:t>
      </w:r>
      <w:proofErr w:type="spellStart"/>
      <w:r w:rsidRPr="00270684">
        <w:rPr>
          <w:rFonts w:ascii="Times New Roman" w:hAnsi="Times New Roman"/>
          <w:b/>
          <w:sz w:val="28"/>
        </w:rPr>
        <w:t>Mongoose</w:t>
      </w:r>
      <w:proofErr w:type="spellEnd"/>
      <w:r w:rsidRPr="00270684">
        <w:rPr>
          <w:rFonts w:ascii="Times New Roman" w:hAnsi="Times New Roman"/>
          <w:b/>
          <w:sz w:val="28"/>
        </w:rPr>
        <w:t>: міграція REST API на базу даних</w:t>
      </w:r>
    </w:p>
    <w:p w14:paraId="7635946B" w14:textId="22170380" w:rsidR="004B10A9" w:rsidRPr="006A3A6A" w:rsidRDefault="001C2EFA" w:rsidP="006A3A6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1C2EFA">
        <w:rPr>
          <w:rFonts w:ascii="Times New Roman" w:hAnsi="Times New Roman"/>
          <w:b/>
          <w:sz w:val="24"/>
        </w:rPr>
        <w:t>Мета роботи:</w:t>
      </w:r>
      <w:r w:rsidRPr="001C2EFA">
        <w:rPr>
          <w:sz w:val="24"/>
        </w:rPr>
        <w:t xml:space="preserve"> </w:t>
      </w:r>
      <w:r w:rsidR="00270684" w:rsidRPr="00270684">
        <w:rPr>
          <w:rFonts w:ascii="Times New Roman" w:hAnsi="Times New Roman"/>
          <w:sz w:val="24"/>
        </w:rPr>
        <w:t xml:space="preserve">набуття практичних навичок роботи з </w:t>
      </w:r>
      <w:proofErr w:type="spellStart"/>
      <w:r w:rsidR="00270684" w:rsidRPr="00270684">
        <w:rPr>
          <w:rFonts w:ascii="Times New Roman" w:hAnsi="Times New Roman"/>
          <w:sz w:val="24"/>
        </w:rPr>
        <w:t>MongoDB</w:t>
      </w:r>
      <w:proofErr w:type="spellEnd"/>
      <w:r w:rsidR="00270684" w:rsidRPr="00270684">
        <w:rPr>
          <w:rFonts w:ascii="Times New Roman" w:hAnsi="Times New Roman"/>
          <w:sz w:val="24"/>
        </w:rPr>
        <w:t xml:space="preserve"> та </w:t>
      </w:r>
      <w:proofErr w:type="spellStart"/>
      <w:r w:rsidR="00270684" w:rsidRPr="00270684">
        <w:rPr>
          <w:rFonts w:ascii="Times New Roman" w:hAnsi="Times New Roman"/>
          <w:sz w:val="24"/>
        </w:rPr>
        <w:t>Mongoose</w:t>
      </w:r>
      <w:proofErr w:type="spellEnd"/>
      <w:r w:rsidR="00270684" w:rsidRPr="00270684">
        <w:rPr>
          <w:rFonts w:ascii="Times New Roman" w:hAnsi="Times New Roman"/>
          <w:sz w:val="24"/>
        </w:rPr>
        <w:t xml:space="preserve"> шляхом міграції REST API з лабораторної роботи №3 з </w:t>
      </w:r>
      <w:proofErr w:type="spellStart"/>
      <w:r w:rsidR="00270684" w:rsidRPr="00270684">
        <w:rPr>
          <w:rFonts w:ascii="Times New Roman" w:hAnsi="Times New Roman"/>
          <w:sz w:val="24"/>
        </w:rPr>
        <w:t>in-memory</w:t>
      </w:r>
      <w:proofErr w:type="spellEnd"/>
      <w:r w:rsidR="00270684" w:rsidRPr="00270684">
        <w:rPr>
          <w:rFonts w:ascii="Times New Roman" w:hAnsi="Times New Roman"/>
          <w:sz w:val="24"/>
        </w:rPr>
        <w:t xml:space="preserve"> сховища на повноцінну базу даних</w:t>
      </w:r>
    </w:p>
    <w:p w14:paraId="0D728427" w14:textId="77777777" w:rsidR="004B10A9" w:rsidRDefault="004B10A9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p w14:paraId="71553714" w14:textId="07C4803A" w:rsidR="004B10A9" w:rsidRDefault="006A3A6A" w:rsidP="006A3A6A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6A3A6A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44F8BCA5" wp14:editId="0C0DF9AA">
            <wp:extent cx="5029077" cy="5430169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4691" cy="54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D9C2" w14:textId="4B1A239D" w:rsidR="00AE1E7E" w:rsidRDefault="00AE1E7E" w:rsidP="006A3A6A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AE1E7E">
        <w:rPr>
          <w:rFonts w:ascii="Times New Roman" w:hAnsi="Times New Roman"/>
          <w:b/>
          <w:sz w:val="32"/>
          <w:szCs w:val="28"/>
        </w:rPr>
        <w:lastRenderedPageBreak/>
        <w:drawing>
          <wp:inline distT="0" distB="0" distL="0" distR="0" wp14:anchorId="0BBD0894" wp14:editId="6D9D6AE1">
            <wp:extent cx="6299835" cy="2965450"/>
            <wp:effectExtent l="0" t="0" r="5715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0AD6" w14:textId="7B8DF297" w:rsidR="00AE1E7E" w:rsidRPr="00AE1E7E" w:rsidRDefault="00AE1E7E" w:rsidP="006A3A6A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AE1E7E">
        <w:rPr>
          <w:rFonts w:ascii="Times New Roman" w:hAnsi="Times New Roman"/>
          <w:sz w:val="24"/>
          <w:szCs w:val="28"/>
        </w:rPr>
        <w:t>Рис. 1. Створення акаунт і підключення</w:t>
      </w:r>
    </w:p>
    <w:p w14:paraId="4B9BE3D9" w14:textId="11BF4F07" w:rsidR="006A3A6A" w:rsidRPr="006A3A6A" w:rsidRDefault="006A3A6A" w:rsidP="00AE1E7E">
      <w:pPr>
        <w:spacing w:after="0" w:line="240" w:lineRule="auto"/>
        <w:jc w:val="center"/>
        <w:rPr>
          <w:rFonts w:ascii="Times New Roman" w:hAnsi="Times New Roman"/>
          <w:sz w:val="32"/>
          <w:szCs w:val="28"/>
        </w:rPr>
      </w:pPr>
      <w:r w:rsidRPr="006A3A6A">
        <w:rPr>
          <w:rFonts w:ascii="Times New Roman" w:hAnsi="Times New Roman"/>
          <w:sz w:val="32"/>
          <w:szCs w:val="28"/>
        </w:rPr>
        <w:drawing>
          <wp:inline distT="0" distB="0" distL="0" distR="0" wp14:anchorId="308149A4" wp14:editId="22CDA120">
            <wp:extent cx="4532244" cy="3258136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231" cy="32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2B2D" w14:textId="77777777" w:rsidR="00AE1E7E" w:rsidRDefault="00AE1E7E" w:rsidP="00AE1E7E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 w:rsidRPr="006A3A6A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6A3A6A">
        <w:rPr>
          <w:rFonts w:ascii="Times New Roman" w:hAnsi="Times New Roman"/>
          <w:sz w:val="24"/>
          <w:szCs w:val="28"/>
        </w:rPr>
        <w:t>src</w:t>
      </w:r>
      <w:proofErr w:type="spellEnd"/>
      <w:r w:rsidRPr="006A3A6A">
        <w:rPr>
          <w:rFonts w:ascii="Times New Roman" w:hAnsi="Times New Roman"/>
          <w:sz w:val="24"/>
          <w:szCs w:val="28"/>
        </w:rPr>
        <w:t>/</w:t>
      </w:r>
      <w:proofErr w:type="spellStart"/>
      <w:r w:rsidRPr="006A3A6A">
        <w:rPr>
          <w:rFonts w:ascii="Times New Roman" w:hAnsi="Times New Roman"/>
          <w:sz w:val="24"/>
          <w:szCs w:val="28"/>
        </w:rPr>
        <w:t>config</w:t>
      </w:r>
      <w:proofErr w:type="spellEnd"/>
      <w:r w:rsidRPr="006A3A6A">
        <w:rPr>
          <w:rFonts w:ascii="Times New Roman" w:hAnsi="Times New Roman"/>
          <w:sz w:val="24"/>
          <w:szCs w:val="28"/>
        </w:rPr>
        <w:t>/</w:t>
      </w:r>
      <w:proofErr w:type="spellStart"/>
      <w:r w:rsidRPr="006A3A6A">
        <w:rPr>
          <w:rFonts w:ascii="Times New Roman" w:hAnsi="Times New Roman"/>
          <w:sz w:val="24"/>
          <w:szCs w:val="28"/>
        </w:rPr>
        <w:t>database.ts</w:t>
      </w:r>
      <w:proofErr w:type="spellEnd"/>
    </w:p>
    <w:p w14:paraId="6A09B706" w14:textId="4E7BE1C0" w:rsidR="00AE1E7E" w:rsidRDefault="00AE1E7E" w:rsidP="001648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(): 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void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uri</w:t>
      </w:r>
      <w:proofErr w:type="spellEnd"/>
      <w:r w:rsidRPr="006A3A6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env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.MONGODB_URI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|| 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://localhost:27017/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planets_db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try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A3A6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uri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'Успішне підключення до 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 </w:t>
      </w:r>
      <w:proofErr w:type="spellStart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catch</w:t>
      </w:r>
      <w:proofErr w:type="spellEnd"/>
      <w:r w:rsidRPr="006A3A6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'Помилка підключення до 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:'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26DA48A6" w14:textId="2BDA1FFB" w:rsidR="00AE1E7E" w:rsidRDefault="00AE1E7E" w:rsidP="00AE1E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       </w:t>
      </w:r>
      <w:proofErr w:type="spellStart"/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exit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); 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1F21BFFB" w14:textId="77777777" w:rsidR="00AE1E7E" w:rsidRPr="006A3A6A" w:rsidRDefault="00AE1E7E" w:rsidP="00AE1E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   }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on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помилка під час роботи:'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on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disconnected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A3A6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A3A6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warn</w:t>
      </w:r>
      <w:proofErr w:type="spellEnd"/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6A3A6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відключено'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6A3A6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</w:p>
    <w:p w14:paraId="1BCF4C6D" w14:textId="77777777" w:rsidR="001648B5" w:rsidRDefault="001648B5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br w:type="page"/>
      </w:r>
    </w:p>
    <w:p w14:paraId="464A2823" w14:textId="01906715" w:rsidR="001648B5" w:rsidRDefault="001648B5" w:rsidP="001648B5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 w:rsidRPr="006A3A6A">
        <w:rPr>
          <w:rFonts w:ascii="Times New Roman" w:hAnsi="Times New Roman"/>
          <w:sz w:val="24"/>
          <w:szCs w:val="28"/>
        </w:rPr>
        <w:lastRenderedPageBreak/>
        <w:t xml:space="preserve">Файл: </w:t>
      </w:r>
      <w:proofErr w:type="spellStart"/>
      <w:r w:rsidRPr="006A3A6A">
        <w:rPr>
          <w:rFonts w:ascii="Times New Roman" w:hAnsi="Times New Roman"/>
          <w:sz w:val="24"/>
          <w:szCs w:val="28"/>
        </w:rPr>
        <w:t>src</w:t>
      </w:r>
      <w:proofErr w:type="spellEnd"/>
      <w:r w:rsidRPr="006A3A6A">
        <w:rPr>
          <w:rFonts w:ascii="Times New Roman" w:hAnsi="Times New Roman"/>
          <w:sz w:val="24"/>
          <w:szCs w:val="28"/>
        </w:rPr>
        <w:t>/</w:t>
      </w:r>
      <w:proofErr w:type="spellStart"/>
      <w:r w:rsidRPr="001648B5">
        <w:rPr>
          <w:rFonts w:ascii="Times New Roman" w:hAnsi="Times New Roman"/>
          <w:sz w:val="24"/>
          <w:szCs w:val="28"/>
          <w:lang w:val="en-US"/>
        </w:rPr>
        <w:t>server.</w:t>
      </w:r>
      <w:r>
        <w:rPr>
          <w:rFonts w:ascii="Times New Roman" w:hAnsi="Times New Roman"/>
          <w:sz w:val="24"/>
          <w:szCs w:val="28"/>
          <w:lang w:val="en-US"/>
        </w:rPr>
        <w:t>ts</w:t>
      </w:r>
      <w:proofErr w:type="spellEnd"/>
    </w:p>
    <w:p w14:paraId="3E076D92" w14:textId="105C8FAB" w:rsidR="006A3A6A" w:rsidRPr="001648B5" w:rsidRDefault="001648B5" w:rsidP="001648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dotenv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dotenv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dotenv.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config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app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</w:t>
      </w:r>
      <w:proofErr w:type="spellEnd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config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database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PORT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env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.PORT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|| </w:t>
      </w:r>
      <w:r w:rsidRPr="001648B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3000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startServer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{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server</w:t>
      </w:r>
      <w:proofErr w:type="spellEnd"/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listen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PORT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`Сервер успішно запущено на порту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PORT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'SIGTERM'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gracefulShutdown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'SIGINT'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gracefulShutdown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gracefulShutdown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signal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\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Отримано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signal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. 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Грасійне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завершення роботи...`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1648B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server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'HTTP сервер 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зупинено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.'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1648B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'Підключення до </w:t>
      </w:r>
      <w:proofErr w:type="spellStart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1648B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закрито.'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1648B5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exit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648B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648B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startServer</w:t>
      </w:r>
      <w:proofErr w:type="spellEnd"/>
      <w:r w:rsidRPr="001648B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</w:p>
    <w:p w14:paraId="6BB5E81B" w14:textId="77777777" w:rsidR="006A3A6A" w:rsidRDefault="006A3A6A" w:rsidP="006A3A6A">
      <w:pPr>
        <w:spacing w:after="0" w:line="240" w:lineRule="auto"/>
        <w:jc w:val="center"/>
        <w:rPr>
          <w:rFonts w:ascii="Times New Roman" w:hAnsi="Times New Roman"/>
          <w:b/>
          <w:noProof/>
          <w:sz w:val="32"/>
          <w:szCs w:val="28"/>
        </w:rPr>
      </w:pPr>
      <w:r w:rsidRPr="006A3A6A">
        <w:rPr>
          <w:rFonts w:ascii="Times New Roman" w:hAnsi="Times New Roman"/>
          <w:b/>
          <w:noProof/>
          <w:sz w:val="32"/>
          <w:szCs w:val="28"/>
        </w:rPr>
        <w:drawing>
          <wp:inline distT="0" distB="0" distL="0" distR="0" wp14:anchorId="2C132C6F" wp14:editId="387C4CE0">
            <wp:extent cx="5878494" cy="5343276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701" cy="53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F88F" w14:textId="139DF10A" w:rsidR="001648B5" w:rsidRDefault="001648B5">
      <w:pPr>
        <w:spacing w:after="0" w:line="240" w:lineRule="auto"/>
        <w:rPr>
          <w:rFonts w:ascii="Times New Roman" w:hAnsi="Times New Roman"/>
          <w:b/>
          <w:noProof/>
          <w:sz w:val="32"/>
          <w:szCs w:val="28"/>
        </w:rPr>
      </w:pPr>
      <w:r>
        <w:rPr>
          <w:rFonts w:ascii="Times New Roman" w:hAnsi="Times New Roman"/>
          <w:b/>
          <w:noProof/>
          <w:sz w:val="32"/>
          <w:szCs w:val="28"/>
        </w:rPr>
        <w:br w:type="page"/>
      </w:r>
    </w:p>
    <w:p w14:paraId="2D34C0EF" w14:textId="71B11DB0" w:rsidR="006A3A6A" w:rsidRDefault="00672775" w:rsidP="001648B5">
      <w:pPr>
        <w:spacing w:after="0" w:line="240" w:lineRule="auto"/>
        <w:rPr>
          <w:rFonts w:ascii="Times New Roman" w:hAnsi="Times New Roman"/>
          <w:noProof/>
          <w:sz w:val="24"/>
          <w:szCs w:val="28"/>
        </w:rPr>
      </w:pPr>
      <w:r w:rsidRPr="00672775">
        <w:rPr>
          <w:rFonts w:ascii="Times New Roman" w:hAnsi="Times New Roman"/>
          <w:noProof/>
          <w:sz w:val="24"/>
          <w:szCs w:val="28"/>
        </w:rPr>
        <w:lastRenderedPageBreak/>
        <w:t>Файл: src/models/planet.model.ts</w:t>
      </w:r>
    </w:p>
    <w:p w14:paraId="2C7C83A0" w14:textId="77777777" w:rsidR="00672775" w:rsidRPr="00672775" w:rsidRDefault="00672775" w:rsidP="006727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{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Schema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Document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interface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extends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Document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description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|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|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Ice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|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672775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Віртуальне поле</w:t>
      </w:r>
      <w:r w:rsidRPr="00672775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massKg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createdAt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updatedAt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PlanetSchema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Schema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=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Schema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required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[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'Назва планети є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обов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\'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язковою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unique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trim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minlength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[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'Назва занадто коротка'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maxlength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[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100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'Назва занадто довга'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description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maxlength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[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500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'Опис не може перевищувати 500 символів'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required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enum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values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[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Ice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'Тип {VALUE} не підтримується'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       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required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r w:rsidRPr="00672775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КАСТОМНИЙ ВАЛІДАТОР (Завдання 4)</w:t>
      </w:r>
      <w:r w:rsidRPr="00672775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validate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validator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value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this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===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&amp;&amp;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value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&gt;= 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0.1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false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    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value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&gt; 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'Маса має бути &gt; 0. Для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маса має бути &lt; 0.1 Землі'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       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timestamps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toJSON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virtuals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transform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72775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doc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Record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&gt;)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ret.id =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._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id.</w:t>
      </w:r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toString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delete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._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delete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.__v;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},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toObject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{ </w:t>
      </w:r>
      <w:proofErr w:type="spellStart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virtuals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);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PlanetSchema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virtual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massKg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function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this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earthMassKg</w:t>
      </w:r>
      <w:proofErr w:type="spellEnd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5.972e24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totalMass</w:t>
      </w:r>
      <w:proofErr w:type="spellEnd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this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672775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* 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earthMassKg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totalMass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toExponential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672775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)}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kg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672775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672775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model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&gt;(</w:t>
      </w:r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672775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672775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PlanetSchema</w:t>
      </w:r>
      <w:proofErr w:type="spellEnd"/>
      <w:r w:rsidRPr="00672775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</w:p>
    <w:p w14:paraId="32CCDF1A" w14:textId="77777777" w:rsidR="00672775" w:rsidRPr="00672775" w:rsidRDefault="00672775" w:rsidP="001648B5">
      <w:pPr>
        <w:spacing w:after="0" w:line="240" w:lineRule="auto"/>
        <w:rPr>
          <w:rFonts w:ascii="Times New Roman" w:hAnsi="Times New Roman"/>
          <w:noProof/>
          <w:sz w:val="20"/>
          <w:szCs w:val="28"/>
        </w:rPr>
      </w:pPr>
    </w:p>
    <w:p w14:paraId="6E68C2A6" w14:textId="17C4E55D" w:rsidR="006A3A6A" w:rsidRDefault="006A3A6A" w:rsidP="006A3A6A">
      <w:pPr>
        <w:spacing w:after="0" w:line="240" w:lineRule="auto"/>
        <w:jc w:val="center"/>
        <w:rPr>
          <w:rFonts w:ascii="Times New Roman" w:hAnsi="Times New Roman"/>
          <w:b/>
          <w:noProof/>
          <w:sz w:val="32"/>
          <w:szCs w:val="28"/>
        </w:rPr>
      </w:pPr>
      <w:r w:rsidRPr="006A3A6A">
        <w:rPr>
          <w:rFonts w:ascii="Times New Roman" w:hAnsi="Times New Roman"/>
          <w:b/>
          <w:noProof/>
          <w:sz w:val="32"/>
          <w:szCs w:val="28"/>
        </w:rPr>
        <w:lastRenderedPageBreak/>
        <w:drawing>
          <wp:inline distT="0" distB="0" distL="0" distR="0" wp14:anchorId="49111E53" wp14:editId="30C52FBB">
            <wp:extent cx="6068272" cy="4277322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DEBF" w14:textId="43C32691" w:rsidR="006A3A6A" w:rsidRPr="00532B0B" w:rsidRDefault="00532B0B" w:rsidP="00672775">
      <w:pPr>
        <w:spacing w:after="0" w:line="240" w:lineRule="auto"/>
        <w:rPr>
          <w:rFonts w:ascii="Times New Roman" w:hAnsi="Times New Roman"/>
          <w:noProof/>
          <w:sz w:val="24"/>
          <w:szCs w:val="28"/>
        </w:rPr>
      </w:pPr>
      <w:r w:rsidRPr="00532B0B">
        <w:rPr>
          <w:rFonts w:ascii="Times New Roman" w:hAnsi="Times New Roman"/>
          <w:noProof/>
          <w:sz w:val="24"/>
          <w:szCs w:val="28"/>
        </w:rPr>
        <w:t>src/storage/planet.storage.ts</w:t>
      </w:r>
    </w:p>
    <w:p w14:paraId="09FCFF58" w14:textId="77777777" w:rsidR="00532B0B" w:rsidRDefault="00532B0B" w:rsidP="00532B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models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planet.model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UpdatePlanetInput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schemas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planet.schema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interface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sortBy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proofErr w:type="spellEnd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getAll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[]&gt;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{};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!==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undefined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{ 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$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gte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}; </w:t>
      </w:r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// </w:t>
      </w:r>
      <w:proofErr w:type="spellStart"/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gte</w:t>
      </w:r>
      <w:proofErr w:type="spellEnd"/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 &gt;=</w:t>
      </w:r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sortBy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sort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sortBy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else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sort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'-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createdAt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Пагінація</w:t>
      </w:r>
      <w:r w:rsidRPr="00532B0B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page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page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: 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: 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skip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(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page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- 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*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skip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skip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getById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findById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2AB74541" w14:textId="77777777" w:rsidR="00532B0B" w:rsidRDefault="00532B0B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6D646219" w14:textId="1C37C27C" w:rsidR="00532B0B" w:rsidRPr="00532B0B" w:rsidRDefault="00532B0B" w:rsidP="00532B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create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save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update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UpdatePlanetInput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findByIdAndUpdate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{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new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runValidators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true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boolean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result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findByIdAndDelete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result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!==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</w:p>
    <w:p w14:paraId="30AB5AE0" w14:textId="77777777" w:rsidR="00532B0B" w:rsidRDefault="00532B0B" w:rsidP="00672775">
      <w:pPr>
        <w:spacing w:after="0" w:line="240" w:lineRule="auto"/>
        <w:rPr>
          <w:rFonts w:ascii="Times New Roman" w:hAnsi="Times New Roman"/>
          <w:b/>
          <w:noProof/>
          <w:sz w:val="32"/>
          <w:szCs w:val="28"/>
        </w:rPr>
      </w:pPr>
    </w:p>
    <w:p w14:paraId="6343E26A" w14:textId="693DF8F7" w:rsidR="006A3A6A" w:rsidRDefault="006A3A6A" w:rsidP="006A3A6A">
      <w:pPr>
        <w:spacing w:after="0" w:line="240" w:lineRule="auto"/>
        <w:jc w:val="center"/>
        <w:rPr>
          <w:rFonts w:ascii="Times New Roman" w:hAnsi="Times New Roman"/>
          <w:b/>
          <w:noProof/>
          <w:sz w:val="32"/>
          <w:szCs w:val="28"/>
        </w:rPr>
      </w:pPr>
      <w:r w:rsidRPr="006A3A6A">
        <w:rPr>
          <w:rFonts w:ascii="Times New Roman" w:hAnsi="Times New Roman"/>
          <w:b/>
          <w:noProof/>
          <w:sz w:val="32"/>
          <w:szCs w:val="28"/>
        </w:rPr>
        <w:drawing>
          <wp:inline distT="0" distB="0" distL="0" distR="0" wp14:anchorId="41DC0857" wp14:editId="3138C082">
            <wp:extent cx="6220693" cy="2676899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F59" w14:textId="27B0F613" w:rsidR="006A3A6A" w:rsidRDefault="00532B0B" w:rsidP="00532B0B">
      <w:pPr>
        <w:spacing w:after="0" w:line="240" w:lineRule="auto"/>
        <w:rPr>
          <w:rFonts w:ascii="Times New Roman" w:hAnsi="Times New Roman"/>
          <w:noProof/>
          <w:sz w:val="24"/>
          <w:szCs w:val="28"/>
        </w:rPr>
      </w:pPr>
      <w:r w:rsidRPr="00532B0B">
        <w:rPr>
          <w:rFonts w:ascii="Times New Roman" w:hAnsi="Times New Roman"/>
          <w:noProof/>
          <w:sz w:val="24"/>
          <w:szCs w:val="28"/>
        </w:rPr>
        <w:t>Файл: src/middleware/error.middleware.ts</w:t>
      </w:r>
    </w:p>
    <w:p w14:paraId="0D75F472" w14:textId="77777777" w:rsidR="00532B0B" w:rsidRDefault="00532B0B" w:rsidP="00532B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express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ZodError</w:t>
      </w:r>
      <w:proofErr w:type="spellEnd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zod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errorHandler</w:t>
      </w:r>
      <w:proofErr w:type="spellEnd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req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next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instanceof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ZodError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'Помилка 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валідації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даних'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issues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code</w:t>
      </w:r>
      <w:proofErr w:type="spellEnd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=== 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11000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409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'Запис з такими унікальними даними вже існує'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instanceof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mongoose.Error.CastError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`Невірний формат ідентифікатора для поля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path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instanceof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mongoose.Error.ValidationError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messages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Object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values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map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val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=&gt;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val.</w:t>
      </w:r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'Помилка 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валідації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бази даних'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messages</w:t>
      </w:r>
      <w:proofErr w:type="spellEnd"/>
      <w:r w:rsidRPr="00532B0B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br/>
        <w:t xml:space="preserve">    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14ECA76F" w14:textId="77777777" w:rsidR="00532B0B" w:rsidRDefault="00532B0B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1A6F8CD3" w14:textId="1DE9CF96" w:rsidR="00270684" w:rsidRPr="00532B0B" w:rsidRDefault="00532B0B" w:rsidP="00532B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t xml:space="preserve">    </w:t>
      </w:r>
      <w:proofErr w:type="spellStart"/>
      <w:r w:rsidRPr="00532B0B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Unhandled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:'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532B0B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532B0B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500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532B0B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532B0B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'Внутрішня помилка сервера'</w:t>
      </w:r>
      <w:r w:rsidRPr="00532B0B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532B0B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</w:p>
    <w:p w14:paraId="0F8E77BC" w14:textId="15D54BAA" w:rsidR="001C2EFA" w:rsidRDefault="006A3A6A" w:rsidP="006A3A6A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6A3A6A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05DD756A" wp14:editId="1BEE08D3">
            <wp:extent cx="5582429" cy="48012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7766" w14:textId="20D2C180" w:rsidR="006A3A6A" w:rsidRPr="001B740A" w:rsidRDefault="001B740A" w:rsidP="006A3A6A">
      <w:pPr>
        <w:spacing w:after="0" w:line="240" w:lineRule="auto"/>
        <w:rPr>
          <w:rFonts w:ascii="Times New Roman" w:hAnsi="Times New Roman"/>
          <w:noProof/>
          <w:sz w:val="24"/>
          <w:szCs w:val="28"/>
        </w:rPr>
      </w:pPr>
      <w:r w:rsidRPr="001B740A">
        <w:rPr>
          <w:rFonts w:ascii="Times New Roman" w:hAnsi="Times New Roman"/>
          <w:sz w:val="24"/>
          <w:szCs w:val="28"/>
        </w:rPr>
        <w:t>Фільтрація в файлі (</w:t>
      </w:r>
      <w:proofErr w:type="spellStart"/>
      <w:r w:rsidRPr="00532B0B">
        <w:rPr>
          <w:rFonts w:ascii="Times New Roman" w:hAnsi="Times New Roman"/>
          <w:noProof/>
          <w:sz w:val="24"/>
          <w:szCs w:val="28"/>
        </w:rPr>
        <w:t>src</w:t>
      </w:r>
      <w:proofErr w:type="spellEnd"/>
      <w:r w:rsidRPr="00532B0B">
        <w:rPr>
          <w:rFonts w:ascii="Times New Roman" w:hAnsi="Times New Roman"/>
          <w:noProof/>
          <w:sz w:val="24"/>
          <w:szCs w:val="28"/>
        </w:rPr>
        <w:t>/storage/planet.storage.ts</w:t>
      </w:r>
      <w:r w:rsidRPr="001B740A">
        <w:rPr>
          <w:rFonts w:ascii="Times New Roman" w:hAnsi="Times New Roman"/>
          <w:sz w:val="24"/>
          <w:szCs w:val="28"/>
        </w:rPr>
        <w:t>)</w:t>
      </w:r>
    </w:p>
    <w:p w14:paraId="5133AD27" w14:textId="77777777" w:rsidR="001B740A" w:rsidRPr="001B740A" w:rsidRDefault="001B740A" w:rsidP="001B74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getAll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[]&gt; {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{};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!==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undefined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{ 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$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gte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}; </w:t>
      </w:r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// </w:t>
      </w:r>
      <w:proofErr w:type="spellStart"/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gte</w:t>
      </w:r>
      <w:proofErr w:type="spellEnd"/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 &gt;=</w:t>
      </w:r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query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sortBy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sort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sortBy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else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sort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1B740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'-</w:t>
      </w:r>
      <w:proofErr w:type="spellStart"/>
      <w:r w:rsidRPr="001B740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createdAt</w:t>
      </w:r>
      <w:proofErr w:type="spellEnd"/>
      <w:r w:rsidRPr="001B740A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Пагінація</w:t>
      </w:r>
      <w:r w:rsidRPr="001B740A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page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page</w:t>
      </w:r>
      <w:proofErr w:type="spellEnd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 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page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: </w:t>
      </w:r>
      <w:r w:rsidRPr="001B740A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 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1B740A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: </w:t>
      </w:r>
      <w:r w:rsidRPr="001B740A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10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skip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(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page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- </w:t>
      </w:r>
      <w:r w:rsidRPr="001B740A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*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proofErr w:type="spellEnd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skip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skip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limit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mongooseQuery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},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getById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Promise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IPlanet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 {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1B740A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1B740A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findById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1B740A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exec</w:t>
      </w:r>
      <w:proofErr w:type="spellEnd"/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1B740A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},</w:t>
      </w:r>
    </w:p>
    <w:p w14:paraId="42696D2E" w14:textId="77777777" w:rsidR="001B740A" w:rsidRPr="001B740A" w:rsidRDefault="001B740A" w:rsidP="006A3A6A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1B0C04C1" w14:textId="50561F0B" w:rsidR="006A3A6A" w:rsidRDefault="006A3A6A" w:rsidP="006A3A6A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6A3A6A">
        <w:rPr>
          <w:rFonts w:ascii="Times New Roman" w:hAnsi="Times New Roman"/>
          <w:b/>
          <w:sz w:val="32"/>
          <w:szCs w:val="28"/>
        </w:rPr>
        <w:lastRenderedPageBreak/>
        <w:drawing>
          <wp:inline distT="0" distB="0" distL="0" distR="0" wp14:anchorId="47449720" wp14:editId="0BA5D30A">
            <wp:extent cx="5660755" cy="4084453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5068" cy="40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D725" w14:textId="58440A99" w:rsidR="001B740A" w:rsidRPr="00721519" w:rsidRDefault="00721519" w:rsidP="001B740A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721519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721519">
        <w:rPr>
          <w:rFonts w:ascii="Times New Roman" w:hAnsi="Times New Roman"/>
          <w:sz w:val="24"/>
          <w:szCs w:val="28"/>
        </w:rPr>
        <w:t>tests</w:t>
      </w:r>
      <w:proofErr w:type="spellEnd"/>
      <w:r w:rsidRPr="00721519">
        <w:rPr>
          <w:rFonts w:ascii="Times New Roman" w:hAnsi="Times New Roman"/>
          <w:sz w:val="24"/>
          <w:szCs w:val="28"/>
        </w:rPr>
        <w:t>/</w:t>
      </w:r>
      <w:proofErr w:type="spellStart"/>
      <w:r w:rsidRPr="00721519">
        <w:rPr>
          <w:rFonts w:ascii="Times New Roman" w:hAnsi="Times New Roman"/>
          <w:sz w:val="24"/>
          <w:szCs w:val="28"/>
        </w:rPr>
        <w:t>setup.ts</w:t>
      </w:r>
      <w:proofErr w:type="spellEnd"/>
    </w:p>
    <w:p w14:paraId="45577E1A" w14:textId="01148551" w:rsidR="00721519" w:rsidRPr="00721519" w:rsidRDefault="00721519" w:rsidP="007215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MongoMemoryServer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mongodb-memory-server</w:t>
      </w:r>
      <w:proofErr w:type="spellEnd"/>
      <w:r w:rsidRPr="0072151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mongoServer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MongoMemoryServer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1. Запуск сервера і підключення (викликається ОДИН раз перед усіма тестами)</w:t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connectDBForTesting</w:t>
      </w:r>
      <w:proofErr w:type="spellEnd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mongoServer</w:t>
      </w:r>
      <w:proofErr w:type="spellEnd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MongoMemoryServer.</w:t>
      </w:r>
      <w:r w:rsidRPr="00721519">
        <w:rPr>
          <w:rFonts w:ascii="Courier New" w:eastAsia="Times New Roman" w:hAnsi="Courier New" w:cs="Courier New"/>
          <w:i/>
          <w:iCs/>
          <w:color w:val="57AAF7"/>
          <w:sz w:val="16"/>
          <w:szCs w:val="20"/>
          <w:lang w:eastAsia="uk-UA"/>
        </w:rPr>
        <w:t>create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uri</w:t>
      </w:r>
      <w:proofErr w:type="spellEnd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mongoServer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getUri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uri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2. Зупинка сервера (викликається ОДИН раз після всіх тестів)</w:t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closeDBForTesting</w:t>
      </w:r>
      <w:proofErr w:type="spellEnd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72151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dropDatabase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72151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mongoServer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stop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3. Очищення даних (викликається ПЕРЕД КОЖНИМ тестом)</w:t>
      </w:r>
      <w:r w:rsidRPr="0072151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clearDBForTesting</w:t>
      </w:r>
      <w:proofErr w:type="spellEnd"/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collections</w:t>
      </w:r>
      <w:proofErr w:type="spellEnd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mongoose.</w:t>
      </w:r>
      <w:r w:rsidRPr="0072151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connection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collections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for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key</w:t>
      </w:r>
      <w:proofErr w:type="spellEnd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collections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collection</w:t>
      </w:r>
      <w:proofErr w:type="spellEnd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collections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key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72151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72151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collection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72151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deleteMany</w:t>
      </w:r>
      <w:proofErr w:type="spellEnd"/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({});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72151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</w:p>
    <w:p w14:paraId="77C9387E" w14:textId="7E821E4A" w:rsidR="00721519" w:rsidRPr="00271EE0" w:rsidRDefault="00721519" w:rsidP="001B740A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271EE0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271EE0">
        <w:rPr>
          <w:rFonts w:ascii="Times New Roman" w:hAnsi="Times New Roman"/>
          <w:sz w:val="24"/>
          <w:szCs w:val="28"/>
        </w:rPr>
        <w:t>tests</w:t>
      </w:r>
      <w:proofErr w:type="spellEnd"/>
      <w:r w:rsidRPr="00271EE0">
        <w:rPr>
          <w:rFonts w:ascii="Times New Roman" w:hAnsi="Times New Roman"/>
          <w:sz w:val="24"/>
          <w:szCs w:val="28"/>
        </w:rPr>
        <w:t>/</w:t>
      </w:r>
      <w:proofErr w:type="spellStart"/>
      <w:r w:rsidRPr="00271EE0">
        <w:rPr>
          <w:rFonts w:ascii="Times New Roman" w:hAnsi="Times New Roman"/>
          <w:sz w:val="24"/>
          <w:szCs w:val="28"/>
        </w:rPr>
        <w:t>planet.model.test.ts</w:t>
      </w:r>
      <w:proofErr w:type="spellEnd"/>
    </w:p>
    <w:p w14:paraId="3BDAFA00" w14:textId="77777777" w:rsidR="00225A04" w:rsidRDefault="00225A04" w:rsidP="00225A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</w:pP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models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planet.model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connectDBForTesting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closeDBForTesting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clearDBForTesting</w:t>
      </w:r>
      <w:proofErr w:type="spellEnd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setup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Mongoose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Model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Unit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Tests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beforeAll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connectDBForTesting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afterEach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clearDBForTesting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afterAll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closeDBForTesting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'повинна успішно створити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валідну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планету'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</w:r>
    </w:p>
    <w:p w14:paraId="03580DC5" w14:textId="77777777" w:rsidR="00225A04" w:rsidRDefault="00225A04">
      <w:pPr>
        <w:spacing w:after="0" w:line="240" w:lineRule="auto"/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 w:type="page"/>
      </w:r>
    </w:p>
    <w:p w14:paraId="2DAE7D34" w14:textId="5AB59669" w:rsidR="00225A04" w:rsidRPr="00225A04" w:rsidRDefault="00225A04" w:rsidP="00225A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lastRenderedPageBreak/>
        <w:t xml:space="preserve">       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save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_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createdAt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updatedAt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'повинна правильно рахувати віртуальне поле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massKg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317.8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  <w:t xml:space="preserve">       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save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massKg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savedPlanet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massKg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toContain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kg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'повинна видати помилку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валідації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, якщо не вказано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обов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\'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язкове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поле (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name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 xml:space="preserve">10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try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save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catch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'повинна спрацювати кастомна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валідація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для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(маса &lt; 0.1)'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pluto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Pluto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0.5</w:t>
      </w:r>
      <w:r w:rsidRPr="00225A04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  <w:t xml:space="preserve">       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try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pluto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save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 </w:t>
      </w:r>
      <w:proofErr w:type="spellStart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catch</w:t>
      </w:r>
      <w:proofErr w:type="spellEnd"/>
      <w:r w:rsidRPr="00225A04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toBeDefined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25A04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err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25A04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25A04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toContain</w:t>
      </w:r>
      <w:proofErr w:type="spellEnd"/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'Для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225A04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маса має бути &lt; 0.1'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25A04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</w:p>
    <w:p w14:paraId="24CAB265" w14:textId="215DBA7F" w:rsidR="00721519" w:rsidRDefault="00721519" w:rsidP="00721519">
      <w:pPr>
        <w:spacing w:after="0" w:line="240" w:lineRule="auto"/>
        <w:rPr>
          <w:rFonts w:ascii="Times New Roman" w:hAnsi="Times New Roman"/>
          <w:sz w:val="24"/>
          <w:szCs w:val="28"/>
          <w:lang w:val="en-US"/>
        </w:rPr>
      </w:pPr>
      <w:r w:rsidRPr="00271EE0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271EE0">
        <w:rPr>
          <w:rFonts w:ascii="Times New Roman" w:hAnsi="Times New Roman"/>
          <w:sz w:val="24"/>
          <w:szCs w:val="28"/>
        </w:rPr>
        <w:t>tests</w:t>
      </w:r>
      <w:proofErr w:type="spellEnd"/>
      <w:r w:rsidRPr="00271EE0">
        <w:rPr>
          <w:rFonts w:ascii="Times New Roman" w:hAnsi="Times New Roman"/>
          <w:sz w:val="24"/>
          <w:szCs w:val="28"/>
        </w:rPr>
        <w:t>/</w:t>
      </w:r>
      <w:proofErr w:type="spellStart"/>
      <w:r w:rsidRPr="00271EE0">
        <w:rPr>
          <w:rFonts w:ascii="Times New Roman" w:hAnsi="Times New Roman"/>
          <w:sz w:val="24"/>
          <w:szCs w:val="28"/>
        </w:rPr>
        <w:t>planet</w:t>
      </w:r>
      <w:proofErr w:type="spellEnd"/>
      <w:r w:rsidRPr="00271EE0">
        <w:rPr>
          <w:rFonts w:ascii="Times New Roman" w:hAnsi="Times New Roman"/>
          <w:sz w:val="24"/>
          <w:szCs w:val="28"/>
        </w:rPr>
        <w:t>.</w:t>
      </w:r>
      <w:proofErr w:type="spellStart"/>
      <w:r w:rsidRPr="00271EE0">
        <w:rPr>
          <w:rFonts w:ascii="Times New Roman" w:hAnsi="Times New Roman"/>
          <w:sz w:val="24"/>
          <w:szCs w:val="28"/>
          <w:lang w:val="en-US"/>
        </w:rPr>
        <w:t>test.ts</w:t>
      </w:r>
      <w:proofErr w:type="spellEnd"/>
    </w:p>
    <w:p w14:paraId="0457804B" w14:textId="77777777" w:rsidR="00271EE0" w:rsidRDefault="00271EE0" w:rsidP="00271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supertest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connectDBForTesting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closeDBForTesting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clearDBForTesting</w:t>
      </w:r>
      <w:proofErr w:type="spellEnd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setup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description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Our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home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heavyPlanet</w:t>
      </w:r>
      <w:proofErr w:type="spellEnd"/>
      <w:r w:rsidRPr="00271EE0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317.8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REST API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Integration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Tests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(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beforeAll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connectDBForTesting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afterEach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clearDBForTesting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afterAll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 =&gt;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closeDBForTesting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'POST 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створити нову планету і повернути статус 201'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201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toHaveProperty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toHaveProperty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massKg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02803CF4" w14:textId="77777777" w:rsidR="00271EE0" w:rsidRDefault="00271EE0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66401CB8" w14:textId="7CF6FEC9" w:rsidR="00271EE0" w:rsidRPr="00271EE0" w:rsidRDefault="00271EE0" w:rsidP="00271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409 (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Conflict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), якщо планета з таким іменем вже існує'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201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409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toContain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Duplicate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Key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'GET 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порожній масив, якщо база чиста'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toEqual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([]);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всі створені планети з підтримкою пагінації'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 ...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'P1'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 ...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'P2'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planets?limit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=1'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toHaveLength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'GET 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планету за правильним ID'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`/api/planets/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400 (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Bad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), якщо формат ID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невалідний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для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MongoDB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'/api/planets/invalid-mongo-id-123'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toContain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'Невірний формат ідентифікатора'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'повинен повернути 404, якщо ID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валідний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, але планети немає'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'/api/planets/507f1f77bcf86cd799439011'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'PATCH 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успішно оновити лише передані поля'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patch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2.0'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2.0'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'DELETE 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'повинен видалити планету і повернути статус 204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No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Content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`/api/planets/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204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271EE0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`/api/planets/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271EE0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271EE0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271EE0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r w:rsidRPr="00271EE0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271EE0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271EE0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</w:p>
    <w:p w14:paraId="23C86644" w14:textId="63D10F2D" w:rsidR="00271EE0" w:rsidRDefault="00271EE0" w:rsidP="00271EE0">
      <w:pPr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bookmarkStart w:id="0" w:name="_GoBack"/>
      <w:r w:rsidRPr="00271EE0">
        <w:rPr>
          <w:rFonts w:ascii="Times New Roman" w:hAnsi="Times New Roman"/>
          <w:sz w:val="24"/>
          <w:szCs w:val="28"/>
        </w:rPr>
        <w:drawing>
          <wp:inline distT="0" distB="0" distL="0" distR="0" wp14:anchorId="07493162" wp14:editId="18F09C7C">
            <wp:extent cx="4753055" cy="2385391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7077" cy="241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C250F9B" w14:textId="659A197F" w:rsidR="00271EE0" w:rsidRPr="00271EE0" w:rsidRDefault="00271EE0" w:rsidP="00271EE0">
      <w:pPr>
        <w:spacing w:after="0" w:line="240" w:lineRule="auto"/>
        <w:jc w:val="center"/>
        <w:rPr>
          <w:rFonts w:ascii="Times New Roman" w:hAnsi="Times New Roman"/>
          <w:sz w:val="24"/>
          <w:szCs w:val="28"/>
          <w:lang w:val="ru-RU"/>
        </w:rPr>
      </w:pPr>
      <w:r>
        <w:rPr>
          <w:rFonts w:ascii="Times New Roman" w:hAnsi="Times New Roman"/>
          <w:sz w:val="24"/>
          <w:szCs w:val="28"/>
          <w:lang w:val="ru-RU"/>
        </w:rPr>
        <w:t xml:space="preserve">Рис. 2. Результат </w:t>
      </w:r>
      <w:proofErr w:type="spellStart"/>
      <w:r>
        <w:rPr>
          <w:rFonts w:ascii="Times New Roman" w:hAnsi="Times New Roman"/>
          <w:sz w:val="24"/>
          <w:szCs w:val="28"/>
          <w:lang w:val="ru-RU"/>
        </w:rPr>
        <w:t>тестування</w:t>
      </w:r>
      <w:proofErr w:type="spellEnd"/>
    </w:p>
    <w:p w14:paraId="7DB30FE1" w14:textId="77777777" w:rsidR="00721519" w:rsidRDefault="00721519" w:rsidP="001B740A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p w14:paraId="44A518DD" w14:textId="77777777" w:rsidR="00721519" w:rsidRPr="001C2EFA" w:rsidRDefault="00721519" w:rsidP="001B740A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sectPr w:rsidR="00721519" w:rsidRPr="001C2EFA" w:rsidSect="009F131C">
      <w:headerReference w:type="default" r:id="rId17"/>
      <w:headerReference w:type="first" r:id="rId18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DBA5BD" w14:textId="77777777" w:rsidR="00A61C22" w:rsidRDefault="00A61C22">
      <w:r>
        <w:separator/>
      </w:r>
    </w:p>
  </w:endnote>
  <w:endnote w:type="continuationSeparator" w:id="0">
    <w:p w14:paraId="0CCE6A15" w14:textId="77777777" w:rsidR="00A61C22" w:rsidRDefault="00A61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E9FA23" w14:textId="77777777" w:rsidR="00A61C22" w:rsidRDefault="00A61C22">
      <w:r>
        <w:separator/>
      </w:r>
    </w:p>
  </w:footnote>
  <w:footnote w:type="continuationSeparator" w:id="0">
    <w:p w14:paraId="234644D0" w14:textId="77777777" w:rsidR="00A61C22" w:rsidRDefault="00A61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E988F" w14:textId="77777777" w:rsidR="00532B0B" w:rsidRDefault="00532B0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532B0B" w:rsidRDefault="00532B0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532B0B" w:rsidRDefault="00532B0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686D608B" w:rsidR="00532B0B" w:rsidRPr="00270684" w:rsidRDefault="00532B0B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ПОЛІТЕХНІКА.20.121.23.000 – Лр.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532B0B" w:rsidRDefault="00532B0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532B0B" w:rsidRDefault="00532B0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686D608B" w:rsidR="00532B0B" w:rsidRPr="00270684" w:rsidRDefault="00532B0B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ПОЛІТЕХНІКА.20.121.23.000 – Лр.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4B136" w14:textId="77777777" w:rsidR="00532B0B" w:rsidRPr="0080663F" w:rsidRDefault="00532B0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49DBD69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CD74089" w:rsidR="00532B0B" w:rsidRPr="001C2EFA" w:rsidRDefault="00532B0B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Pr="00FC448F">
                              <w:rPr>
                                <w:rFonts w:ascii="Calibri" w:hAnsi="Calibri"/>
                                <w:szCs w:val="28"/>
                              </w:rPr>
                              <w:t>.21.121.23.000 – Лр.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532B0B" w:rsidRDefault="00532B0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2818985" w:rsidR="00532B0B" w:rsidRPr="00FC448F" w:rsidRDefault="00532B0B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FC448F">
                                <w:rPr>
                                  <w:i/>
                                  <w:sz w:val="18"/>
                                  <w:lang w:val="ru-RU"/>
                                </w:rPr>
                                <w:t>Сорока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532B0B" w:rsidRDefault="00532B0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5DF3A54" w:rsidR="00532B0B" w:rsidRPr="00FC448F" w:rsidRDefault="00532B0B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Фуріхата</w:t>
                              </w:r>
                              <w:proofErr w:type="spellEnd"/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Д</w:t>
                              </w:r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.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532B0B" w:rsidRDefault="00532B0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532B0B" w:rsidRDefault="00532B0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532B0B" w:rsidRDefault="00532B0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532B0B" w:rsidRDefault="00532B0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532B0B" w:rsidRDefault="00532B0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5FCD6548" w:rsidR="00532B0B" w:rsidRPr="002638A5" w:rsidRDefault="00532B0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64C50006" w:rsidR="00532B0B" w:rsidRPr="00270684" w:rsidRDefault="00532B0B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532B0B" w:rsidRDefault="00532B0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532B0B" w:rsidRPr="002F6B72" w:rsidRDefault="00532B0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47146B49" w:rsidR="00532B0B" w:rsidRPr="00FC448F" w:rsidRDefault="00532B0B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 w:rsidRPr="00FC448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ВТ-23-1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532B0B" w:rsidRDefault="00532B0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532B0B" w:rsidRDefault="00532B0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CD74089" w:rsidR="00532B0B" w:rsidRPr="001C2EFA" w:rsidRDefault="00532B0B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FC448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Pr="00FC448F">
                        <w:rPr>
                          <w:rFonts w:ascii="Calibri" w:hAnsi="Calibri"/>
                          <w:szCs w:val="28"/>
                        </w:rPr>
                        <w:t>.21.121.23.000 – Лр.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4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532B0B" w:rsidRDefault="00532B0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2818985" w:rsidR="00532B0B" w:rsidRPr="00FC448F" w:rsidRDefault="00532B0B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FC448F">
                          <w:rPr>
                            <w:i/>
                            <w:sz w:val="18"/>
                            <w:lang w:val="ru-RU"/>
                          </w:rPr>
                          <w:t>Сорока А.О.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532B0B" w:rsidRDefault="00532B0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5DF3A54" w:rsidR="00532B0B" w:rsidRPr="00FC448F" w:rsidRDefault="00532B0B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Фуріхата</w:t>
                        </w:r>
                        <w:proofErr w:type="spellEnd"/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Д</w:t>
                        </w:r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.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532B0B" w:rsidRDefault="00532B0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532B0B" w:rsidRDefault="00532B0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532B0B" w:rsidRDefault="00532B0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532B0B" w:rsidRDefault="00532B0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532B0B" w:rsidRDefault="00532B0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5FCD6548" w:rsidR="00532B0B" w:rsidRPr="002638A5" w:rsidRDefault="00532B0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64C50006" w:rsidR="00532B0B" w:rsidRPr="00270684" w:rsidRDefault="00532B0B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>
                        <w:t>4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532B0B" w:rsidRDefault="00532B0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532B0B" w:rsidRDefault="00532B0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532B0B" w:rsidRPr="002F6B72" w:rsidRDefault="00532B0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47146B49" w:rsidR="00532B0B" w:rsidRPr="00FC448F" w:rsidRDefault="00532B0B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 w:rsidRPr="00FC448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ВТ-23-1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A82A52"/>
    <w:multiLevelType w:val="multilevel"/>
    <w:tmpl w:val="70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6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34DC1769"/>
    <w:multiLevelType w:val="multilevel"/>
    <w:tmpl w:val="77A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40C0B"/>
    <w:multiLevelType w:val="multilevel"/>
    <w:tmpl w:val="5B5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36CF0"/>
    <w:multiLevelType w:val="multilevel"/>
    <w:tmpl w:val="229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46450"/>
    <w:multiLevelType w:val="multilevel"/>
    <w:tmpl w:val="557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C1B7E"/>
    <w:multiLevelType w:val="multilevel"/>
    <w:tmpl w:val="D06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91E76"/>
    <w:multiLevelType w:val="multilevel"/>
    <w:tmpl w:val="983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27C9A"/>
    <w:multiLevelType w:val="multilevel"/>
    <w:tmpl w:val="098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E6873"/>
    <w:multiLevelType w:val="multilevel"/>
    <w:tmpl w:val="863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5"/>
  </w:num>
  <w:num w:numId="6">
    <w:abstractNumId w:val="6"/>
  </w:num>
  <w:num w:numId="7">
    <w:abstractNumId w:val="4"/>
  </w:num>
  <w:num w:numId="8">
    <w:abstractNumId w:val="12"/>
  </w:num>
  <w:num w:numId="9">
    <w:abstractNumId w:val="11"/>
  </w:num>
  <w:num w:numId="10">
    <w:abstractNumId w:val="3"/>
  </w:num>
  <w:num w:numId="11">
    <w:abstractNumId w:val="13"/>
  </w:num>
  <w:num w:numId="12">
    <w:abstractNumId w:val="20"/>
  </w:num>
  <w:num w:numId="13">
    <w:abstractNumId w:val="10"/>
  </w:num>
  <w:num w:numId="14">
    <w:abstractNumId w:val="22"/>
  </w:num>
  <w:num w:numId="15">
    <w:abstractNumId w:val="8"/>
  </w:num>
  <w:num w:numId="16">
    <w:abstractNumId w:val="2"/>
  </w:num>
  <w:num w:numId="17">
    <w:abstractNumId w:val="9"/>
  </w:num>
  <w:num w:numId="18">
    <w:abstractNumId w:val="21"/>
  </w:num>
  <w:num w:numId="19">
    <w:abstractNumId w:val="18"/>
  </w:num>
  <w:num w:numId="20">
    <w:abstractNumId w:val="17"/>
  </w:num>
  <w:num w:numId="21">
    <w:abstractNumId w:val="19"/>
  </w:num>
  <w:num w:numId="22">
    <w:abstractNumId w:val="14"/>
  </w:num>
  <w:num w:numId="2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3D0C"/>
    <w:rsid w:val="0004617D"/>
    <w:rsid w:val="0005325B"/>
    <w:rsid w:val="00053FBD"/>
    <w:rsid w:val="00065D0A"/>
    <w:rsid w:val="000663E4"/>
    <w:rsid w:val="00067E52"/>
    <w:rsid w:val="000733AE"/>
    <w:rsid w:val="0007391D"/>
    <w:rsid w:val="00080607"/>
    <w:rsid w:val="000806C9"/>
    <w:rsid w:val="00082DDA"/>
    <w:rsid w:val="00086AB4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0E5D"/>
    <w:rsid w:val="000E57FF"/>
    <w:rsid w:val="000F12CA"/>
    <w:rsid w:val="000F2684"/>
    <w:rsid w:val="000F3100"/>
    <w:rsid w:val="000F6AE3"/>
    <w:rsid w:val="000F7DC9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5702C"/>
    <w:rsid w:val="001571FE"/>
    <w:rsid w:val="001601C0"/>
    <w:rsid w:val="001604A2"/>
    <w:rsid w:val="00161E4E"/>
    <w:rsid w:val="001638E4"/>
    <w:rsid w:val="001648B5"/>
    <w:rsid w:val="00165927"/>
    <w:rsid w:val="00194A62"/>
    <w:rsid w:val="00195DA9"/>
    <w:rsid w:val="001B3921"/>
    <w:rsid w:val="001B3F8C"/>
    <w:rsid w:val="001B740A"/>
    <w:rsid w:val="001B7F3D"/>
    <w:rsid w:val="001C0B7D"/>
    <w:rsid w:val="001C133B"/>
    <w:rsid w:val="001C283F"/>
    <w:rsid w:val="001C2EFA"/>
    <w:rsid w:val="001D0306"/>
    <w:rsid w:val="001D1CB5"/>
    <w:rsid w:val="001E4663"/>
    <w:rsid w:val="001E6442"/>
    <w:rsid w:val="001F6A86"/>
    <w:rsid w:val="00200C8D"/>
    <w:rsid w:val="00202DAF"/>
    <w:rsid w:val="002033DA"/>
    <w:rsid w:val="00211AF6"/>
    <w:rsid w:val="002151B1"/>
    <w:rsid w:val="00220A87"/>
    <w:rsid w:val="00221EF8"/>
    <w:rsid w:val="00225A04"/>
    <w:rsid w:val="00236856"/>
    <w:rsid w:val="00245CE6"/>
    <w:rsid w:val="00246C40"/>
    <w:rsid w:val="002600DB"/>
    <w:rsid w:val="00260199"/>
    <w:rsid w:val="002638A5"/>
    <w:rsid w:val="00265C70"/>
    <w:rsid w:val="002667BF"/>
    <w:rsid w:val="00270684"/>
    <w:rsid w:val="00271EE0"/>
    <w:rsid w:val="0027502A"/>
    <w:rsid w:val="00276271"/>
    <w:rsid w:val="00276D97"/>
    <w:rsid w:val="00287D22"/>
    <w:rsid w:val="002975BB"/>
    <w:rsid w:val="002A23DD"/>
    <w:rsid w:val="002A2866"/>
    <w:rsid w:val="002A3584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0EA"/>
    <w:rsid w:val="00326D2B"/>
    <w:rsid w:val="003275ED"/>
    <w:rsid w:val="00327A67"/>
    <w:rsid w:val="0033380C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A7938"/>
    <w:rsid w:val="003B00B1"/>
    <w:rsid w:val="003B2DB3"/>
    <w:rsid w:val="003B4B06"/>
    <w:rsid w:val="003B5078"/>
    <w:rsid w:val="003B6CE9"/>
    <w:rsid w:val="003C3807"/>
    <w:rsid w:val="003C70C8"/>
    <w:rsid w:val="003D0A01"/>
    <w:rsid w:val="003D3952"/>
    <w:rsid w:val="003D4B22"/>
    <w:rsid w:val="003D5947"/>
    <w:rsid w:val="003D672F"/>
    <w:rsid w:val="003E0570"/>
    <w:rsid w:val="003E6120"/>
    <w:rsid w:val="003E6E94"/>
    <w:rsid w:val="003E6F39"/>
    <w:rsid w:val="003E719E"/>
    <w:rsid w:val="003F161E"/>
    <w:rsid w:val="003F2ABB"/>
    <w:rsid w:val="003F59C1"/>
    <w:rsid w:val="003F5DC8"/>
    <w:rsid w:val="003F7A5A"/>
    <w:rsid w:val="004004BC"/>
    <w:rsid w:val="0040372A"/>
    <w:rsid w:val="004101F4"/>
    <w:rsid w:val="004105F2"/>
    <w:rsid w:val="00412458"/>
    <w:rsid w:val="0041315F"/>
    <w:rsid w:val="00414ECC"/>
    <w:rsid w:val="00417AF4"/>
    <w:rsid w:val="0042016E"/>
    <w:rsid w:val="00424CB3"/>
    <w:rsid w:val="004272B3"/>
    <w:rsid w:val="00431CE9"/>
    <w:rsid w:val="00431FF3"/>
    <w:rsid w:val="004335A1"/>
    <w:rsid w:val="00441D33"/>
    <w:rsid w:val="004428A5"/>
    <w:rsid w:val="00454D51"/>
    <w:rsid w:val="004573EE"/>
    <w:rsid w:val="00473FC9"/>
    <w:rsid w:val="00482385"/>
    <w:rsid w:val="0048324E"/>
    <w:rsid w:val="00486984"/>
    <w:rsid w:val="004935B2"/>
    <w:rsid w:val="004953D0"/>
    <w:rsid w:val="004A2797"/>
    <w:rsid w:val="004A37BB"/>
    <w:rsid w:val="004B10A9"/>
    <w:rsid w:val="004B25E6"/>
    <w:rsid w:val="004B2FA3"/>
    <w:rsid w:val="004B732E"/>
    <w:rsid w:val="004C359E"/>
    <w:rsid w:val="004C7EE5"/>
    <w:rsid w:val="004D4022"/>
    <w:rsid w:val="004E2ECE"/>
    <w:rsid w:val="004E3941"/>
    <w:rsid w:val="004E4084"/>
    <w:rsid w:val="004E7D69"/>
    <w:rsid w:val="004E7EDA"/>
    <w:rsid w:val="005001D2"/>
    <w:rsid w:val="00501644"/>
    <w:rsid w:val="00503D54"/>
    <w:rsid w:val="00504F7A"/>
    <w:rsid w:val="005069A5"/>
    <w:rsid w:val="00506BCB"/>
    <w:rsid w:val="00511983"/>
    <w:rsid w:val="00511AE4"/>
    <w:rsid w:val="00511D00"/>
    <w:rsid w:val="00512BD1"/>
    <w:rsid w:val="00514614"/>
    <w:rsid w:val="0052339B"/>
    <w:rsid w:val="0052460E"/>
    <w:rsid w:val="00525897"/>
    <w:rsid w:val="00530562"/>
    <w:rsid w:val="00532B0B"/>
    <w:rsid w:val="00532F0B"/>
    <w:rsid w:val="0053770D"/>
    <w:rsid w:val="00540B21"/>
    <w:rsid w:val="005422A1"/>
    <w:rsid w:val="005453C2"/>
    <w:rsid w:val="00565C41"/>
    <w:rsid w:val="00567D1E"/>
    <w:rsid w:val="0057703A"/>
    <w:rsid w:val="005A20E1"/>
    <w:rsid w:val="005A2112"/>
    <w:rsid w:val="005A45E1"/>
    <w:rsid w:val="005D422A"/>
    <w:rsid w:val="005E07BC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27387"/>
    <w:rsid w:val="006470A2"/>
    <w:rsid w:val="00651D76"/>
    <w:rsid w:val="00656FAF"/>
    <w:rsid w:val="0066143A"/>
    <w:rsid w:val="00662CAD"/>
    <w:rsid w:val="00672775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A3A6A"/>
    <w:rsid w:val="006B0D46"/>
    <w:rsid w:val="006B3D94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1519"/>
    <w:rsid w:val="00723BB9"/>
    <w:rsid w:val="00724DD9"/>
    <w:rsid w:val="0072667C"/>
    <w:rsid w:val="00735DB1"/>
    <w:rsid w:val="007431A9"/>
    <w:rsid w:val="0074371F"/>
    <w:rsid w:val="007508BA"/>
    <w:rsid w:val="00752A60"/>
    <w:rsid w:val="00754A92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14AD"/>
    <w:rsid w:val="007E696E"/>
    <w:rsid w:val="007F0DA4"/>
    <w:rsid w:val="007F33B8"/>
    <w:rsid w:val="007F3CB1"/>
    <w:rsid w:val="007F7069"/>
    <w:rsid w:val="007F74E4"/>
    <w:rsid w:val="00802181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6A11"/>
    <w:rsid w:val="00862F78"/>
    <w:rsid w:val="00872C33"/>
    <w:rsid w:val="00880C42"/>
    <w:rsid w:val="00891FC2"/>
    <w:rsid w:val="00892EAE"/>
    <w:rsid w:val="008A4C80"/>
    <w:rsid w:val="008B5588"/>
    <w:rsid w:val="008B5F64"/>
    <w:rsid w:val="008C11F3"/>
    <w:rsid w:val="008C13A2"/>
    <w:rsid w:val="008C274D"/>
    <w:rsid w:val="008C6A16"/>
    <w:rsid w:val="008D133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1161"/>
    <w:rsid w:val="00954BE3"/>
    <w:rsid w:val="00962167"/>
    <w:rsid w:val="00963FFA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5D78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077CA"/>
    <w:rsid w:val="00A159B5"/>
    <w:rsid w:val="00A222BA"/>
    <w:rsid w:val="00A23E05"/>
    <w:rsid w:val="00A240D6"/>
    <w:rsid w:val="00A26D2B"/>
    <w:rsid w:val="00A272EA"/>
    <w:rsid w:val="00A317B7"/>
    <w:rsid w:val="00A31C24"/>
    <w:rsid w:val="00A35CFB"/>
    <w:rsid w:val="00A370AC"/>
    <w:rsid w:val="00A41298"/>
    <w:rsid w:val="00A43D8F"/>
    <w:rsid w:val="00A46E86"/>
    <w:rsid w:val="00A47C33"/>
    <w:rsid w:val="00A50640"/>
    <w:rsid w:val="00A5546A"/>
    <w:rsid w:val="00A56360"/>
    <w:rsid w:val="00A61C22"/>
    <w:rsid w:val="00A623A9"/>
    <w:rsid w:val="00A64208"/>
    <w:rsid w:val="00A65BE9"/>
    <w:rsid w:val="00A71A59"/>
    <w:rsid w:val="00A7649D"/>
    <w:rsid w:val="00A764DE"/>
    <w:rsid w:val="00A773DD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1A3"/>
    <w:rsid w:val="00AA1465"/>
    <w:rsid w:val="00AB074F"/>
    <w:rsid w:val="00AB4CCD"/>
    <w:rsid w:val="00AB7631"/>
    <w:rsid w:val="00AB782D"/>
    <w:rsid w:val="00AC0C81"/>
    <w:rsid w:val="00AC5470"/>
    <w:rsid w:val="00AC59DC"/>
    <w:rsid w:val="00AC70EB"/>
    <w:rsid w:val="00AE1E7E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6E63"/>
    <w:rsid w:val="00B5726F"/>
    <w:rsid w:val="00B66788"/>
    <w:rsid w:val="00B67897"/>
    <w:rsid w:val="00B70771"/>
    <w:rsid w:val="00B746D5"/>
    <w:rsid w:val="00B75271"/>
    <w:rsid w:val="00B75835"/>
    <w:rsid w:val="00B77A0A"/>
    <w:rsid w:val="00B80856"/>
    <w:rsid w:val="00B81CF2"/>
    <w:rsid w:val="00B845BD"/>
    <w:rsid w:val="00B868A0"/>
    <w:rsid w:val="00B86DBA"/>
    <w:rsid w:val="00B909E9"/>
    <w:rsid w:val="00B91413"/>
    <w:rsid w:val="00B97DC4"/>
    <w:rsid w:val="00BA62A5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2C15"/>
    <w:rsid w:val="00BE6860"/>
    <w:rsid w:val="00BE79E8"/>
    <w:rsid w:val="00BF0518"/>
    <w:rsid w:val="00BF4078"/>
    <w:rsid w:val="00BF61CE"/>
    <w:rsid w:val="00BF666E"/>
    <w:rsid w:val="00BF7C16"/>
    <w:rsid w:val="00C04EA7"/>
    <w:rsid w:val="00C05CB7"/>
    <w:rsid w:val="00C06CB3"/>
    <w:rsid w:val="00C10074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66AAC"/>
    <w:rsid w:val="00C73249"/>
    <w:rsid w:val="00C73C81"/>
    <w:rsid w:val="00C818DE"/>
    <w:rsid w:val="00C85E63"/>
    <w:rsid w:val="00C8603C"/>
    <w:rsid w:val="00C92A0B"/>
    <w:rsid w:val="00C95106"/>
    <w:rsid w:val="00C963F1"/>
    <w:rsid w:val="00CA241D"/>
    <w:rsid w:val="00CA3359"/>
    <w:rsid w:val="00CA6A3C"/>
    <w:rsid w:val="00CA6E59"/>
    <w:rsid w:val="00CA7BDA"/>
    <w:rsid w:val="00CB128E"/>
    <w:rsid w:val="00CB55EB"/>
    <w:rsid w:val="00CB67D8"/>
    <w:rsid w:val="00CB69E4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CF2D4B"/>
    <w:rsid w:val="00D07D29"/>
    <w:rsid w:val="00D12DAA"/>
    <w:rsid w:val="00D22594"/>
    <w:rsid w:val="00D318E0"/>
    <w:rsid w:val="00D40102"/>
    <w:rsid w:val="00D4116C"/>
    <w:rsid w:val="00D547A6"/>
    <w:rsid w:val="00D76515"/>
    <w:rsid w:val="00D843A0"/>
    <w:rsid w:val="00D85745"/>
    <w:rsid w:val="00D86870"/>
    <w:rsid w:val="00D9398B"/>
    <w:rsid w:val="00DA5908"/>
    <w:rsid w:val="00DA7DA4"/>
    <w:rsid w:val="00DB6B43"/>
    <w:rsid w:val="00DC364C"/>
    <w:rsid w:val="00DC4471"/>
    <w:rsid w:val="00DC45F2"/>
    <w:rsid w:val="00DD4CAF"/>
    <w:rsid w:val="00DE1ACC"/>
    <w:rsid w:val="00DE1AEF"/>
    <w:rsid w:val="00DF189B"/>
    <w:rsid w:val="00DF27CD"/>
    <w:rsid w:val="00DF53AD"/>
    <w:rsid w:val="00DF53B9"/>
    <w:rsid w:val="00DF5C55"/>
    <w:rsid w:val="00DF7A47"/>
    <w:rsid w:val="00E01025"/>
    <w:rsid w:val="00E10B0C"/>
    <w:rsid w:val="00E13CD6"/>
    <w:rsid w:val="00E170FC"/>
    <w:rsid w:val="00E2262E"/>
    <w:rsid w:val="00E434FC"/>
    <w:rsid w:val="00E46FB5"/>
    <w:rsid w:val="00E50895"/>
    <w:rsid w:val="00E50DCF"/>
    <w:rsid w:val="00E53AC5"/>
    <w:rsid w:val="00E57033"/>
    <w:rsid w:val="00E65404"/>
    <w:rsid w:val="00E673BB"/>
    <w:rsid w:val="00E71B4C"/>
    <w:rsid w:val="00E80E5B"/>
    <w:rsid w:val="00E9429B"/>
    <w:rsid w:val="00E94B3C"/>
    <w:rsid w:val="00EA009D"/>
    <w:rsid w:val="00EA1262"/>
    <w:rsid w:val="00EA2023"/>
    <w:rsid w:val="00EA3249"/>
    <w:rsid w:val="00EA52EB"/>
    <w:rsid w:val="00EA5806"/>
    <w:rsid w:val="00EA5ADE"/>
    <w:rsid w:val="00EA73B0"/>
    <w:rsid w:val="00EA7FD5"/>
    <w:rsid w:val="00EB5B61"/>
    <w:rsid w:val="00EC112C"/>
    <w:rsid w:val="00EC4169"/>
    <w:rsid w:val="00EC43D8"/>
    <w:rsid w:val="00EC5D2D"/>
    <w:rsid w:val="00ED1478"/>
    <w:rsid w:val="00ED3172"/>
    <w:rsid w:val="00ED766B"/>
    <w:rsid w:val="00EE2CCA"/>
    <w:rsid w:val="00EE618E"/>
    <w:rsid w:val="00EE78BC"/>
    <w:rsid w:val="00EF2415"/>
    <w:rsid w:val="00EF5F30"/>
    <w:rsid w:val="00F076E9"/>
    <w:rsid w:val="00F15231"/>
    <w:rsid w:val="00F17459"/>
    <w:rsid w:val="00F20479"/>
    <w:rsid w:val="00F2189D"/>
    <w:rsid w:val="00F226FE"/>
    <w:rsid w:val="00F3405A"/>
    <w:rsid w:val="00F43C8C"/>
    <w:rsid w:val="00F56518"/>
    <w:rsid w:val="00F615BF"/>
    <w:rsid w:val="00F62407"/>
    <w:rsid w:val="00F62A91"/>
    <w:rsid w:val="00F62F59"/>
    <w:rsid w:val="00F63918"/>
    <w:rsid w:val="00F66247"/>
    <w:rsid w:val="00F678FC"/>
    <w:rsid w:val="00F704CD"/>
    <w:rsid w:val="00F71435"/>
    <w:rsid w:val="00F72A9C"/>
    <w:rsid w:val="00F7762C"/>
    <w:rsid w:val="00F80F7D"/>
    <w:rsid w:val="00F80FF9"/>
    <w:rsid w:val="00F83EF6"/>
    <w:rsid w:val="00F8511F"/>
    <w:rsid w:val="00F874F6"/>
    <w:rsid w:val="00F923F7"/>
    <w:rsid w:val="00F93D4C"/>
    <w:rsid w:val="00F94F15"/>
    <w:rsid w:val="00F958E1"/>
    <w:rsid w:val="00F96C97"/>
    <w:rsid w:val="00FA0645"/>
    <w:rsid w:val="00FA3A42"/>
    <w:rsid w:val="00FA5369"/>
    <w:rsid w:val="00FB353D"/>
    <w:rsid w:val="00FB7C21"/>
    <w:rsid w:val="00FC0E64"/>
    <w:rsid w:val="00FC448F"/>
    <w:rsid w:val="00FD02BA"/>
    <w:rsid w:val="00FD15B2"/>
    <w:rsid w:val="00FD359E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1519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HTML1">
    <w:name w:val="HTML Code"/>
    <w:basedOn w:val="a0"/>
    <w:uiPriority w:val="99"/>
    <w:semiHidden/>
    <w:unhideWhenUsed/>
    <w:rsid w:val="001E4663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431FF3"/>
    <w:rPr>
      <w:b/>
      <w:bCs/>
    </w:rPr>
  </w:style>
  <w:style w:type="character" w:customStyle="1" w:styleId="hljs-builtin">
    <w:name w:val="hljs-built_in"/>
    <w:basedOn w:val="a0"/>
    <w:rsid w:val="0033380C"/>
  </w:style>
  <w:style w:type="character" w:customStyle="1" w:styleId="hljs-string">
    <w:name w:val="hljs-string"/>
    <w:basedOn w:val="a0"/>
    <w:rsid w:val="0033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724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14F90-5659-4D72-BEC6-E9B815D17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TotalTime>2402</TotalTime>
  <Pages>10</Pages>
  <Words>9461</Words>
  <Characters>5394</Characters>
  <Application>Microsoft Office Word</Application>
  <DocSecurity>0</DocSecurity>
  <Lines>44</Lines>
  <Paragraphs>29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Andrey2</cp:lastModifiedBy>
  <cp:revision>20</cp:revision>
  <cp:lastPrinted>2026-03-14T12:09:00Z</cp:lastPrinted>
  <dcterms:created xsi:type="dcterms:W3CDTF">2026-03-14T12:10:00Z</dcterms:created>
  <dcterms:modified xsi:type="dcterms:W3CDTF">2026-04-25T09:19:00Z</dcterms:modified>
</cp:coreProperties>
</file>