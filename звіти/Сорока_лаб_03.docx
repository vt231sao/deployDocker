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43A79" w14:textId="73991567" w:rsidR="008B5F64" w:rsidRPr="008C6A16" w:rsidRDefault="00D547A6" w:rsidP="00FA5369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8B5F64">
        <w:rPr>
          <w:rFonts w:ascii="Times New Roman" w:hAnsi="Times New Roman"/>
          <w:b/>
          <w:sz w:val="28"/>
          <w:szCs w:val="28"/>
        </w:rPr>
        <w:t>Лабораторна робота №</w:t>
      </w:r>
      <w:r w:rsidR="001C2EFA">
        <w:rPr>
          <w:rFonts w:ascii="Times New Roman" w:hAnsi="Times New Roman"/>
          <w:b/>
          <w:sz w:val="28"/>
          <w:szCs w:val="28"/>
          <w:lang w:val="ru-RU"/>
        </w:rPr>
        <w:t>3</w:t>
      </w:r>
    </w:p>
    <w:p w14:paraId="7E1D76E7" w14:textId="51509F4C" w:rsidR="008B5F64" w:rsidRDefault="001C2EFA" w:rsidP="008B5F64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 w:rsidRPr="001C2EFA">
        <w:rPr>
          <w:rFonts w:ascii="Times New Roman" w:hAnsi="Times New Roman"/>
          <w:b/>
          <w:sz w:val="28"/>
        </w:rPr>
        <w:t>REST API з Express.js та інтеграційне тестування</w:t>
      </w:r>
    </w:p>
    <w:p w14:paraId="1F1814C4" w14:textId="58CF1474" w:rsidR="001C2EFA" w:rsidRDefault="001C2EFA" w:rsidP="001C2EFA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1C2EFA">
        <w:rPr>
          <w:rFonts w:ascii="Times New Roman" w:hAnsi="Times New Roman"/>
          <w:b/>
          <w:sz w:val="24"/>
        </w:rPr>
        <w:t>Мета роботи:</w:t>
      </w:r>
      <w:r w:rsidRPr="001C2EFA">
        <w:rPr>
          <w:sz w:val="24"/>
        </w:rPr>
        <w:t xml:space="preserve"> </w:t>
      </w:r>
      <w:r w:rsidRPr="001C2EFA">
        <w:rPr>
          <w:rFonts w:ascii="Times New Roman" w:hAnsi="Times New Roman"/>
          <w:sz w:val="24"/>
        </w:rPr>
        <w:t xml:space="preserve">набуття практичних навичок розробки </w:t>
      </w:r>
      <w:proofErr w:type="spellStart"/>
      <w:r w:rsidRPr="001C2EFA">
        <w:rPr>
          <w:rFonts w:ascii="Times New Roman" w:hAnsi="Times New Roman"/>
          <w:sz w:val="24"/>
        </w:rPr>
        <w:t>RESTful</w:t>
      </w:r>
      <w:proofErr w:type="spellEnd"/>
      <w:r w:rsidRPr="001C2EFA">
        <w:rPr>
          <w:rFonts w:ascii="Times New Roman" w:hAnsi="Times New Roman"/>
          <w:sz w:val="24"/>
        </w:rPr>
        <w:t xml:space="preserve"> API на Express.js з </w:t>
      </w:r>
      <w:proofErr w:type="spellStart"/>
      <w:r w:rsidRPr="001C2EFA">
        <w:rPr>
          <w:rFonts w:ascii="Times New Roman" w:hAnsi="Times New Roman"/>
          <w:sz w:val="24"/>
        </w:rPr>
        <w:t>TypeScript</w:t>
      </w:r>
      <w:proofErr w:type="spellEnd"/>
      <w:r w:rsidRPr="001C2EFA">
        <w:rPr>
          <w:rFonts w:ascii="Times New Roman" w:hAnsi="Times New Roman"/>
          <w:sz w:val="24"/>
        </w:rPr>
        <w:t xml:space="preserve"> та написання інтеграційних тестів з використанням </w:t>
      </w:r>
      <w:proofErr w:type="spellStart"/>
      <w:r w:rsidRPr="001C2EFA">
        <w:rPr>
          <w:rFonts w:ascii="Times New Roman" w:hAnsi="Times New Roman"/>
          <w:sz w:val="24"/>
        </w:rPr>
        <w:t>Supertest</w:t>
      </w:r>
      <w:proofErr w:type="spellEnd"/>
    </w:p>
    <w:p w14:paraId="7635946B" w14:textId="77777777" w:rsidR="004B10A9" w:rsidRDefault="004B10A9">
      <w:pPr>
        <w:spacing w:after="0" w:line="240" w:lineRule="auto"/>
        <w:rPr>
          <w:rFonts w:ascii="Times New Roman" w:hAnsi="Times New Roman"/>
          <w:b/>
          <w:sz w:val="32"/>
          <w:szCs w:val="28"/>
        </w:rPr>
      </w:pPr>
      <w:r w:rsidRPr="004B10A9">
        <w:rPr>
          <w:rFonts w:ascii="Times New Roman" w:hAnsi="Times New Roman"/>
          <w:b/>
          <w:noProof/>
          <w:sz w:val="32"/>
          <w:szCs w:val="28"/>
        </w:rPr>
        <w:drawing>
          <wp:inline distT="0" distB="0" distL="0" distR="0" wp14:anchorId="4D111983" wp14:editId="240C8CFC">
            <wp:extent cx="6299835" cy="5979795"/>
            <wp:effectExtent l="0" t="0" r="571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8427" w14:textId="77777777" w:rsidR="004B10A9" w:rsidRDefault="004B10A9">
      <w:pPr>
        <w:spacing w:after="0" w:line="240" w:lineRule="auto"/>
        <w:rPr>
          <w:rFonts w:ascii="Times New Roman" w:hAnsi="Times New Roman"/>
          <w:b/>
          <w:sz w:val="32"/>
          <w:szCs w:val="28"/>
        </w:rPr>
      </w:pPr>
    </w:p>
    <w:p w14:paraId="797124BA" w14:textId="77777777" w:rsidR="00F076E9" w:rsidRPr="00F076E9" w:rsidRDefault="00F076E9" w:rsidP="00F076E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076E9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1DE76088" wp14:editId="0B355D26">
            <wp:extent cx="6239330" cy="570476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1278" cy="572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C519" w14:textId="2BB194BE" w:rsidR="00F076E9" w:rsidRDefault="00F076E9" w:rsidP="00F076E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076E9">
        <w:rPr>
          <w:rFonts w:ascii="Times New Roman" w:hAnsi="Times New Roman"/>
          <w:sz w:val="28"/>
          <w:szCs w:val="28"/>
        </w:rPr>
        <w:t>Рис. 1. Структура проекту</w:t>
      </w:r>
    </w:p>
    <w:p w14:paraId="56A40807" w14:textId="77777777" w:rsidR="00F076E9" w:rsidRDefault="00F076E9" w:rsidP="00F076E9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</w:p>
    <w:p w14:paraId="71553714" w14:textId="570EB392" w:rsidR="004B10A9" w:rsidRDefault="004B10A9" w:rsidP="00F076E9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4B10A9">
        <w:rPr>
          <w:rFonts w:ascii="Times New Roman" w:hAnsi="Times New Roman"/>
          <w:b/>
          <w:noProof/>
          <w:sz w:val="32"/>
          <w:szCs w:val="28"/>
        </w:rPr>
        <w:drawing>
          <wp:inline distT="0" distB="0" distL="0" distR="0" wp14:anchorId="571FB8DB" wp14:editId="137286FF">
            <wp:extent cx="6205147" cy="2129051"/>
            <wp:effectExtent l="0" t="0" r="571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3584" cy="214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4A4D" w14:textId="19F844AE" w:rsidR="00CF2D4B" w:rsidRDefault="00BF61CE" w:rsidP="00F076E9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BF61CE">
        <w:rPr>
          <w:rFonts w:ascii="Times New Roman" w:hAnsi="Times New Roman"/>
          <w:b/>
          <w:sz w:val="32"/>
          <w:szCs w:val="28"/>
        </w:rPr>
        <w:lastRenderedPageBreak/>
        <w:drawing>
          <wp:inline distT="0" distB="0" distL="0" distR="0" wp14:anchorId="6730B98B" wp14:editId="60F10922">
            <wp:extent cx="4544705" cy="2945251"/>
            <wp:effectExtent l="0" t="0" r="825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8353" cy="29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BC54" w14:textId="2DA82C78" w:rsidR="00CF2D4B" w:rsidRDefault="00F076E9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F076E9">
        <w:rPr>
          <w:rFonts w:ascii="Times New Roman" w:hAnsi="Times New Roman"/>
          <w:sz w:val="24"/>
          <w:szCs w:val="28"/>
        </w:rPr>
        <w:t xml:space="preserve">Файл: </w:t>
      </w:r>
      <w:proofErr w:type="spellStart"/>
      <w:r w:rsidRPr="00F076E9">
        <w:rPr>
          <w:rFonts w:ascii="Times New Roman" w:hAnsi="Times New Roman"/>
          <w:sz w:val="24"/>
          <w:szCs w:val="28"/>
        </w:rPr>
        <w:t>src</w:t>
      </w:r>
      <w:proofErr w:type="spellEnd"/>
      <w:r w:rsidRPr="00F076E9">
        <w:rPr>
          <w:rFonts w:ascii="Times New Roman" w:hAnsi="Times New Roman"/>
          <w:sz w:val="24"/>
          <w:szCs w:val="28"/>
        </w:rPr>
        <w:t>/</w:t>
      </w:r>
      <w:proofErr w:type="spellStart"/>
      <w:r w:rsidRPr="00F076E9">
        <w:rPr>
          <w:rFonts w:ascii="Times New Roman" w:hAnsi="Times New Roman"/>
          <w:sz w:val="24"/>
          <w:szCs w:val="28"/>
        </w:rPr>
        <w:t>schemas</w:t>
      </w:r>
      <w:proofErr w:type="spellEnd"/>
      <w:r w:rsidRPr="00F076E9">
        <w:rPr>
          <w:rFonts w:ascii="Times New Roman" w:hAnsi="Times New Roman"/>
          <w:sz w:val="24"/>
          <w:szCs w:val="28"/>
        </w:rPr>
        <w:t>/</w:t>
      </w:r>
      <w:proofErr w:type="spellStart"/>
      <w:r w:rsidRPr="00F076E9">
        <w:rPr>
          <w:rFonts w:ascii="Times New Roman" w:hAnsi="Times New Roman"/>
          <w:sz w:val="24"/>
          <w:szCs w:val="28"/>
        </w:rPr>
        <w:t>planet.schema.ts</w:t>
      </w:r>
      <w:proofErr w:type="spellEnd"/>
    </w:p>
    <w:p w14:paraId="66AE8866" w14:textId="77777777" w:rsidR="00F076E9" w:rsidRPr="00F076E9" w:rsidRDefault="00F076E9" w:rsidP="00F076E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z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zod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PLANET_TYPES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[</w:t>
      </w:r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Terrestrial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Gas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Giant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Ice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Giant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Dwarf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]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F076E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 xml:space="preserve">// </w:t>
      </w:r>
      <w:proofErr w:type="spellStart"/>
      <w:r w:rsidRPr="00F076E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Post</w:t>
      </w:r>
      <w:proofErr w:type="spellEnd"/>
      <w:r w:rsidRPr="00F076E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 xml:space="preserve"> запит</w:t>
      </w:r>
      <w:r w:rsidRPr="00F076E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createPlanetSchema</w:t>
      </w:r>
      <w:proofErr w:type="spellEnd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z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object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z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string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().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min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F076E9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"Назва планети не може бути порожньою"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max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F076E9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100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'Назва занадто довга'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description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z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string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().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max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F076E9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500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"Опис занадто довгий"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optional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z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.enum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PLANET_TYPES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"Допустимі типи: 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Terrestrial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, 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Gas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Giant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, 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Ice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Giant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, 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Dwarf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</w:t>
      </w:r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br/>
        <w:t xml:space="preserve">   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r w:rsidRPr="00F076E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// Маса відносно Землі (Земля = 1).</w:t>
      </w:r>
      <w:r w:rsidRPr="00F076E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  <w:t xml:space="preserve">    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z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number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().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positive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"Маса має бути більшою за 0"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});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F076E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 xml:space="preserve">// </w:t>
      </w:r>
      <w:proofErr w:type="spellStart"/>
      <w:r w:rsidRPr="00F076E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Patch</w:t>
      </w:r>
      <w:proofErr w:type="spellEnd"/>
      <w:r w:rsidRPr="00F076E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 xml:space="preserve"> запит</w:t>
      </w:r>
      <w:r w:rsidRPr="00F076E9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updatePlanetSchema</w:t>
      </w:r>
      <w:proofErr w:type="spellEnd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createPlanetSchema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partial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type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CreatePlanetInput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= </w:t>
      </w:r>
      <w:proofErr w:type="spellStart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z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.infer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typeof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createPlanetSchema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&gt;;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type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UpdatePlanetInput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= </w:t>
      </w:r>
      <w:proofErr w:type="spellStart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z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.infer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typeof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updatePlanetSchema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&gt;;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type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PlanetEntity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=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CreatePlanetInput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&amp; 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createdAt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Date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updatedAt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Date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</w:t>
      </w:r>
    </w:p>
    <w:p w14:paraId="27BEC3A6" w14:textId="77777777" w:rsidR="00F076E9" w:rsidRPr="00F076E9" w:rsidRDefault="00F076E9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14:paraId="2034391B" w14:textId="77777777" w:rsidR="003F59C1" w:rsidRDefault="003F59C1">
      <w:pPr>
        <w:spacing w:after="0" w:line="240" w:lineRule="auto"/>
        <w:rPr>
          <w:rFonts w:ascii="Times New Roman" w:hAnsi="Times New Roman"/>
          <w:b/>
          <w:sz w:val="32"/>
          <w:szCs w:val="28"/>
        </w:rPr>
      </w:pPr>
      <w:r w:rsidRPr="003F59C1">
        <w:rPr>
          <w:rFonts w:ascii="Times New Roman" w:hAnsi="Times New Roman"/>
          <w:b/>
          <w:sz w:val="32"/>
          <w:szCs w:val="28"/>
        </w:rPr>
        <w:drawing>
          <wp:inline distT="0" distB="0" distL="0" distR="0" wp14:anchorId="7DFE62F5" wp14:editId="23274B37">
            <wp:extent cx="6296904" cy="273405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15CB" w14:textId="77777777" w:rsidR="00F076E9" w:rsidRDefault="00F076E9">
      <w:pPr>
        <w:spacing w:after="0" w:line="24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br w:type="page"/>
      </w:r>
    </w:p>
    <w:p w14:paraId="4F42F0A6" w14:textId="18CE0337" w:rsidR="003F59C1" w:rsidRDefault="00F076E9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F076E9">
        <w:rPr>
          <w:rFonts w:ascii="Times New Roman" w:hAnsi="Times New Roman"/>
          <w:sz w:val="24"/>
          <w:szCs w:val="28"/>
        </w:rPr>
        <w:lastRenderedPageBreak/>
        <w:t xml:space="preserve">Файл: </w:t>
      </w:r>
      <w:proofErr w:type="spellStart"/>
      <w:r w:rsidRPr="00F076E9">
        <w:rPr>
          <w:rFonts w:ascii="Times New Roman" w:hAnsi="Times New Roman"/>
          <w:sz w:val="24"/>
          <w:szCs w:val="28"/>
        </w:rPr>
        <w:t>src</w:t>
      </w:r>
      <w:proofErr w:type="spellEnd"/>
      <w:r w:rsidRPr="00F076E9">
        <w:rPr>
          <w:rFonts w:ascii="Times New Roman" w:hAnsi="Times New Roman"/>
          <w:sz w:val="24"/>
          <w:szCs w:val="28"/>
        </w:rPr>
        <w:t>/</w:t>
      </w:r>
      <w:proofErr w:type="spellStart"/>
      <w:r w:rsidRPr="00F076E9">
        <w:rPr>
          <w:rFonts w:ascii="Times New Roman" w:hAnsi="Times New Roman"/>
          <w:sz w:val="24"/>
          <w:szCs w:val="28"/>
        </w:rPr>
        <w:t>storage</w:t>
      </w:r>
      <w:proofErr w:type="spellEnd"/>
      <w:r w:rsidRPr="00F076E9">
        <w:rPr>
          <w:rFonts w:ascii="Times New Roman" w:hAnsi="Times New Roman"/>
          <w:sz w:val="24"/>
          <w:szCs w:val="28"/>
        </w:rPr>
        <w:t>/</w:t>
      </w:r>
      <w:proofErr w:type="spellStart"/>
      <w:r w:rsidRPr="00F076E9">
        <w:rPr>
          <w:rFonts w:ascii="Times New Roman" w:hAnsi="Times New Roman"/>
          <w:sz w:val="24"/>
          <w:szCs w:val="28"/>
        </w:rPr>
        <w:t>planet.storage.ts</w:t>
      </w:r>
      <w:proofErr w:type="spellEnd"/>
    </w:p>
    <w:p w14:paraId="3017B6D6" w14:textId="77777777" w:rsidR="00F076E9" w:rsidRPr="00F076E9" w:rsidRDefault="00F076E9" w:rsidP="00F076E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crypto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crypto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PlanetEntity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CreatePlanetInput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UpdatePlanetInput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"../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schemas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planet.schema</w:t>
      </w:r>
      <w:proofErr w:type="spellEnd"/>
      <w:r w:rsidRPr="00F076E9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F076E9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>import</w:t>
      </w:r>
      <w:proofErr w:type="spellEnd"/>
      <w:r w:rsidRPr="00F076E9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 xml:space="preserve"> {</w:t>
      </w:r>
      <w:proofErr w:type="spellStart"/>
      <w:r w:rsidRPr="00F076E9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>type</w:t>
      </w:r>
      <w:proofErr w:type="spellEnd"/>
      <w:r w:rsidRPr="00F076E9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 xml:space="preserve">} </w:t>
      </w:r>
      <w:proofErr w:type="spellStart"/>
      <w:r w:rsidRPr="00F076E9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>from</w:t>
      </w:r>
      <w:proofErr w:type="spellEnd"/>
      <w:r w:rsidRPr="00F076E9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 xml:space="preserve"> "</w:t>
      </w:r>
      <w:proofErr w:type="spellStart"/>
      <w:r w:rsidRPr="00F076E9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>node:os</w:t>
      </w:r>
      <w:proofErr w:type="spellEnd"/>
      <w:r w:rsidRPr="00F076E9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>";</w:t>
      </w:r>
      <w:r w:rsidRPr="00F076E9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br/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>now</w:t>
      </w:r>
      <w:proofErr w:type="spellEnd"/>
      <w:r w:rsidRPr="00F076E9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new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Date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interface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PlanetFilters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?: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minMassEarth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?: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number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let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storage</w:t>
      </w:r>
      <w:proofErr w:type="spellEnd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new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Map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PlanetEntity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&gt;();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PlanetStorage</w:t>
      </w:r>
      <w:proofErr w:type="spellEnd"/>
      <w:r w:rsidRPr="00F076E9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getAll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?: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PlanetFilters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):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PlanetEntity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[] 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let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planets</w:t>
      </w:r>
      <w:proofErr w:type="spellEnd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Array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from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storage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values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());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?.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planets</w:t>
      </w:r>
      <w:proofErr w:type="spellEnd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planets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filter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(p =&gt;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p.</w:t>
      </w:r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===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filters.</w:t>
      </w:r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?.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minMassEarth</w:t>
      </w:r>
      <w:proofErr w:type="spellEnd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!==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undefined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planets</w:t>
      </w:r>
      <w:proofErr w:type="spellEnd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planets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filter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(p =&gt;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p.</w:t>
      </w:r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&gt;= 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Number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filters.</w:t>
      </w:r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minMassEarth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));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planets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getById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):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PlanetEntity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|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undefined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storage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create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data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CreatePlanetInput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):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PlanetEntity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id</w:t>
      </w:r>
      <w:proofErr w:type="spellEnd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crypto.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randomUUID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now</w:t>
      </w:r>
      <w:proofErr w:type="spellEnd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new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Date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newPlanet</w:t>
      </w:r>
      <w:proofErr w:type="spellEnd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...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data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id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createdAt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now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updatedAt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now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storage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id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newPlanet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newPlanet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update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data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UpdatePlanetInput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): 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PlanetEntity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|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null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existing</w:t>
      </w:r>
      <w:proofErr w:type="spellEnd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storage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(!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existing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null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updatedPlanet</w:t>
      </w:r>
      <w:proofErr w:type="spellEnd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...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existing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...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data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F076E9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updatedAt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new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Date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storage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updatedPlanet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updatedPlanet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delete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):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boolean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storage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delete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id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},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reset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(): </w:t>
      </w:r>
      <w:proofErr w:type="spellStart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void</w:t>
      </w:r>
      <w:proofErr w:type="spellEnd"/>
      <w:r w:rsidRPr="00F076E9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F076E9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storage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F076E9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clear</w:t>
      </w:r>
      <w:proofErr w:type="spellEnd"/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</w:t>
      </w:r>
      <w:r w:rsidRPr="00F076E9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</w:t>
      </w:r>
    </w:p>
    <w:p w14:paraId="0949B4C8" w14:textId="77777777" w:rsidR="00F076E9" w:rsidRPr="00F076E9" w:rsidRDefault="00F076E9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14:paraId="05C0F576" w14:textId="77777777" w:rsidR="003F59C1" w:rsidRDefault="003F59C1">
      <w:pPr>
        <w:spacing w:after="0" w:line="240" w:lineRule="auto"/>
        <w:rPr>
          <w:rFonts w:ascii="Times New Roman" w:hAnsi="Times New Roman"/>
          <w:b/>
          <w:sz w:val="32"/>
          <w:szCs w:val="28"/>
        </w:rPr>
      </w:pPr>
      <w:r w:rsidRPr="003F59C1">
        <w:rPr>
          <w:rFonts w:ascii="Times New Roman" w:hAnsi="Times New Roman"/>
          <w:b/>
          <w:sz w:val="32"/>
          <w:szCs w:val="28"/>
        </w:rPr>
        <w:drawing>
          <wp:inline distT="0" distB="0" distL="0" distR="0" wp14:anchorId="69AD3852" wp14:editId="35567E40">
            <wp:extent cx="6192114" cy="180047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BF73" w14:textId="77777777" w:rsidR="003F59C1" w:rsidRDefault="003F59C1">
      <w:pPr>
        <w:spacing w:after="0" w:line="240" w:lineRule="auto"/>
        <w:rPr>
          <w:rFonts w:ascii="Times New Roman" w:hAnsi="Times New Roman"/>
          <w:b/>
          <w:sz w:val="32"/>
          <w:szCs w:val="28"/>
        </w:rPr>
      </w:pPr>
      <w:r w:rsidRPr="003F59C1">
        <w:rPr>
          <w:rFonts w:ascii="Times New Roman" w:hAnsi="Times New Roman"/>
          <w:b/>
          <w:sz w:val="32"/>
          <w:szCs w:val="28"/>
        </w:rPr>
        <w:lastRenderedPageBreak/>
        <w:drawing>
          <wp:inline distT="0" distB="0" distL="0" distR="0" wp14:anchorId="3B79DDBC" wp14:editId="4D3C3715">
            <wp:extent cx="6220693" cy="2610214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F1E6" w14:textId="2FB31420" w:rsidR="003F59C1" w:rsidRPr="00AB4CCD" w:rsidRDefault="00AB4CCD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AB4CCD">
        <w:rPr>
          <w:rFonts w:ascii="Times New Roman" w:hAnsi="Times New Roman"/>
          <w:sz w:val="24"/>
          <w:szCs w:val="28"/>
        </w:rPr>
        <w:t xml:space="preserve">Файл: </w:t>
      </w:r>
      <w:proofErr w:type="spellStart"/>
      <w:r w:rsidRPr="00AB4CCD">
        <w:rPr>
          <w:rFonts w:ascii="Times New Roman" w:hAnsi="Times New Roman"/>
          <w:sz w:val="24"/>
          <w:szCs w:val="28"/>
        </w:rPr>
        <w:t>src</w:t>
      </w:r>
      <w:proofErr w:type="spellEnd"/>
      <w:r w:rsidRPr="00AB4CCD">
        <w:rPr>
          <w:rFonts w:ascii="Times New Roman" w:hAnsi="Times New Roman"/>
          <w:sz w:val="24"/>
          <w:szCs w:val="28"/>
        </w:rPr>
        <w:t>/</w:t>
      </w:r>
      <w:proofErr w:type="spellStart"/>
      <w:r w:rsidRPr="00AB4CCD">
        <w:rPr>
          <w:rFonts w:ascii="Times New Roman" w:hAnsi="Times New Roman"/>
          <w:sz w:val="24"/>
          <w:szCs w:val="28"/>
        </w:rPr>
        <w:t>middleware</w:t>
      </w:r>
      <w:proofErr w:type="spellEnd"/>
      <w:r w:rsidRPr="00AB4CCD">
        <w:rPr>
          <w:rFonts w:ascii="Times New Roman" w:hAnsi="Times New Roman"/>
          <w:sz w:val="24"/>
          <w:szCs w:val="28"/>
        </w:rPr>
        <w:t>/</w:t>
      </w:r>
      <w:proofErr w:type="spellStart"/>
      <w:r w:rsidRPr="00AB4CCD">
        <w:rPr>
          <w:rFonts w:ascii="Times New Roman" w:hAnsi="Times New Roman"/>
          <w:sz w:val="24"/>
          <w:szCs w:val="28"/>
        </w:rPr>
        <w:t>validate.middleware.ts</w:t>
      </w:r>
      <w:proofErr w:type="spellEnd"/>
    </w:p>
    <w:p w14:paraId="0417E44C" w14:textId="2D277C7E" w:rsidR="00AB4CCD" w:rsidRPr="00AB4CCD" w:rsidRDefault="00AB4CCD" w:rsidP="00AB4CC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Request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Response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NextFunction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express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 xml:space="preserve">z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zod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validate</w:t>
      </w:r>
      <w:proofErr w:type="spellEnd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(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schema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z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ZodTypeAny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=&gt; 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Request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Response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next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NextFunction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=&gt; 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try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req.</w:t>
      </w:r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schema.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parseAsync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req.</w:t>
      </w:r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next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catch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error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next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error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};</w:t>
      </w:r>
    </w:p>
    <w:p w14:paraId="7DC62BD9" w14:textId="1EEF21E3" w:rsidR="00AB4CCD" w:rsidRPr="00AB4CCD" w:rsidRDefault="00AB4CCD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AB4CCD">
        <w:rPr>
          <w:rFonts w:ascii="Times New Roman" w:hAnsi="Times New Roman"/>
          <w:sz w:val="24"/>
          <w:szCs w:val="28"/>
        </w:rPr>
        <w:t xml:space="preserve">Файл: </w:t>
      </w:r>
      <w:proofErr w:type="spellStart"/>
      <w:r w:rsidRPr="00AB4CCD">
        <w:rPr>
          <w:rFonts w:ascii="Times New Roman" w:hAnsi="Times New Roman"/>
          <w:sz w:val="24"/>
          <w:szCs w:val="28"/>
        </w:rPr>
        <w:t>src</w:t>
      </w:r>
      <w:proofErr w:type="spellEnd"/>
      <w:r w:rsidRPr="00AB4CCD">
        <w:rPr>
          <w:rFonts w:ascii="Times New Roman" w:hAnsi="Times New Roman"/>
          <w:sz w:val="24"/>
          <w:szCs w:val="28"/>
        </w:rPr>
        <w:t>/</w:t>
      </w:r>
      <w:proofErr w:type="spellStart"/>
      <w:r w:rsidRPr="00AB4CCD">
        <w:rPr>
          <w:rFonts w:ascii="Times New Roman" w:hAnsi="Times New Roman"/>
          <w:sz w:val="24"/>
          <w:szCs w:val="28"/>
        </w:rPr>
        <w:t>middleware</w:t>
      </w:r>
      <w:proofErr w:type="spellEnd"/>
      <w:r w:rsidRPr="00AB4CCD">
        <w:rPr>
          <w:rFonts w:ascii="Times New Roman" w:hAnsi="Times New Roman"/>
          <w:sz w:val="24"/>
          <w:szCs w:val="28"/>
        </w:rPr>
        <w:t>/</w:t>
      </w:r>
      <w:proofErr w:type="spellStart"/>
      <w:r w:rsidRPr="00AB4CCD">
        <w:rPr>
          <w:rFonts w:ascii="Times New Roman" w:hAnsi="Times New Roman"/>
          <w:sz w:val="24"/>
          <w:szCs w:val="28"/>
        </w:rPr>
        <w:t>error.middleware.ts</w:t>
      </w:r>
      <w:proofErr w:type="spellEnd"/>
    </w:p>
    <w:p w14:paraId="5FCEBD76" w14:textId="448A54A5" w:rsidR="00AB4CCD" w:rsidRPr="00AB4CCD" w:rsidRDefault="00AB4CCD" w:rsidP="00AB4CC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Request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Response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NextFunction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}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express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ZodError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zod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errorHandler</w:t>
      </w:r>
      <w:proofErr w:type="spellEnd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(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any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>req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Request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Response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>next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NextFunction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) =&gt; 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instanceof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ZodError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400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json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status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error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'Помилка 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валідації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даних'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errors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err.</w:t>
      </w:r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issues</w:t>
      </w:r>
      <w:proofErr w:type="spellEnd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br/>
        <w:t xml:space="preserve">       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console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log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Unhandled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error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500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json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status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error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'Внутрішня помилка сервера'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br/>
        <w:t xml:space="preserve">   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</w:t>
      </w:r>
    </w:p>
    <w:p w14:paraId="605B2419" w14:textId="09DE0B92" w:rsidR="00AB4CCD" w:rsidRDefault="00AB4CCD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AB4CCD">
        <w:rPr>
          <w:rFonts w:ascii="Times New Roman" w:hAnsi="Times New Roman"/>
          <w:sz w:val="24"/>
          <w:szCs w:val="28"/>
        </w:rPr>
        <w:t xml:space="preserve">Файл: </w:t>
      </w:r>
      <w:proofErr w:type="spellStart"/>
      <w:r w:rsidRPr="00AB4CCD">
        <w:rPr>
          <w:rFonts w:ascii="Times New Roman" w:hAnsi="Times New Roman"/>
          <w:sz w:val="24"/>
          <w:szCs w:val="28"/>
        </w:rPr>
        <w:t>src</w:t>
      </w:r>
      <w:proofErr w:type="spellEnd"/>
      <w:r w:rsidRPr="00AB4CCD">
        <w:rPr>
          <w:rFonts w:ascii="Times New Roman" w:hAnsi="Times New Roman"/>
          <w:sz w:val="24"/>
          <w:szCs w:val="28"/>
        </w:rPr>
        <w:t>/</w:t>
      </w:r>
      <w:proofErr w:type="spellStart"/>
      <w:r w:rsidRPr="00AB4CCD">
        <w:rPr>
          <w:rFonts w:ascii="Times New Roman" w:hAnsi="Times New Roman"/>
          <w:sz w:val="24"/>
          <w:szCs w:val="28"/>
        </w:rPr>
        <w:t>routes</w:t>
      </w:r>
      <w:proofErr w:type="spellEnd"/>
      <w:r w:rsidRPr="00AB4CCD">
        <w:rPr>
          <w:rFonts w:ascii="Times New Roman" w:hAnsi="Times New Roman"/>
          <w:sz w:val="24"/>
          <w:szCs w:val="28"/>
        </w:rPr>
        <w:t>/</w:t>
      </w:r>
      <w:proofErr w:type="spellStart"/>
      <w:r w:rsidRPr="00AB4CCD">
        <w:rPr>
          <w:rFonts w:ascii="Times New Roman" w:hAnsi="Times New Roman"/>
          <w:sz w:val="24"/>
          <w:szCs w:val="28"/>
        </w:rPr>
        <w:t>planet.routes.ts</w:t>
      </w:r>
      <w:proofErr w:type="spellEnd"/>
    </w:p>
    <w:p w14:paraId="708898D5" w14:textId="77777777" w:rsidR="00AB4CCD" w:rsidRDefault="00AB4CCD" w:rsidP="00AB4CC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Router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Request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Response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}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express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PlanetStorage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"../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storage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planet.storage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validate</w:t>
      </w:r>
      <w:proofErr w:type="spellEnd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"../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middleware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validate.middleware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createPlanetSchema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updatePlanetSchema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"../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schemas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planet.schema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"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router</w:t>
      </w:r>
      <w:proofErr w:type="spellEnd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Router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// Завдання 3.7 специфічний маршрут важкі планети</w:t>
      </w:r>
      <w:r w:rsidRPr="00AB4CCD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router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heavy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</w:t>
      </w:r>
      <w:proofErr w:type="spellStart"/>
      <w:r w:rsidRPr="00AB4CCD">
        <w:rPr>
          <w:rFonts w:ascii="Courier New" w:eastAsia="Times New Roman" w:hAnsi="Courier New" w:cs="Courier New"/>
          <w:color w:val="6F737A"/>
          <w:sz w:val="16"/>
          <w:szCs w:val="20"/>
          <w:lang w:eastAsia="uk-UA"/>
        </w:rPr>
        <w:t>req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Request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Response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=&gt; 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heavyPlanets</w:t>
      </w:r>
      <w:proofErr w:type="spellEnd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PlanetStorage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getAll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</w:t>
      </w:r>
      <w:proofErr w:type="spellStart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minMassEarth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AB4CCD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10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200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json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heavyPlanets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})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// всі планети</w:t>
      </w:r>
      <w:r w:rsidRPr="00AB4CCD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router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'/'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Request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Response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=&gt; 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{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type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minMassEarth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=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req.</w:t>
      </w:r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query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planets</w:t>
      </w:r>
      <w:proofErr w:type="spellEnd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PlanetStorage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getAll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type</w:t>
      </w:r>
      <w:proofErr w:type="spellEnd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minMassEarth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minMassEarth</w:t>
      </w:r>
      <w:proofErr w:type="spellEnd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? 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Number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minMassEarth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) :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undefined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</w:p>
    <w:p w14:paraId="3E5E1904" w14:textId="77777777" w:rsidR="00AB4CCD" w:rsidRDefault="00AB4CCD">
      <w:pPr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r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 w:type="page"/>
      </w:r>
    </w:p>
    <w:p w14:paraId="266E9A69" w14:textId="25A9920C" w:rsidR="00AB4CCD" w:rsidRPr="00043D0C" w:rsidRDefault="00AB4CCD" w:rsidP="00043D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lastRenderedPageBreak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200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json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})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 xml:space="preserve">// по </w:t>
      </w:r>
      <w:proofErr w:type="spellStart"/>
      <w:r w:rsidRPr="00AB4CCD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айді</w:t>
      </w:r>
      <w:proofErr w:type="spellEnd"/>
      <w:r w:rsidRPr="00AB4CCD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router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'/: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id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Request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&lt;{</w:t>
      </w:r>
      <w:proofErr w:type="spellStart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}&gt;,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Response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=&gt; 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</w:t>
      </w:r>
      <w:proofErr w:type="spellEnd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PlanetStorage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getById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(req.</w:t>
      </w:r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params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id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(!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404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json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'Планету не знайдено'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200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json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})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// створити нову планету</w:t>
      </w:r>
      <w:r w:rsidRPr="00AB4CCD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router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'/'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validate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createPlanetSchema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), (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Request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Response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=&gt; 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newPlanet</w:t>
      </w:r>
      <w:proofErr w:type="spellEnd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PlanetStorage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create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req.</w:t>
      </w:r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201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json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newPlanet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//оновити планету</w:t>
      </w:r>
      <w:r w:rsidRPr="00AB4CCD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router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patch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'/: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id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validate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updatePlanetSchema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), (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Request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&lt;{</w:t>
      </w:r>
      <w:proofErr w:type="spellStart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}&gt;,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Response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=&gt; 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updatedPlanet</w:t>
      </w:r>
      <w:proofErr w:type="spellEnd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PlanetStorage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update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(req.</w:t>
      </w:r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params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id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req.</w:t>
      </w:r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(!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updatedPlanet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404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json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({ </w:t>
      </w:r>
      <w:proofErr w:type="spellStart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'Планету не знайдено'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200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json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updatedPlanet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// видалити</w:t>
      </w:r>
      <w:r w:rsidRPr="00AB4CCD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router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delete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'/:</w:t>
      </w:r>
      <w:proofErr w:type="spellStart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id</w:t>
      </w:r>
      <w:proofErr w:type="spellEnd"/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Request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&lt;{</w:t>
      </w:r>
      <w:proofErr w:type="spellStart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string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}&gt;,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Response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=&gt; 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isDeleted</w:t>
      </w:r>
      <w:proofErr w:type="spellEnd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PlanetStorage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delete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(req.</w:t>
      </w:r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params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id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if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(!</w:t>
      </w:r>
      <w:proofErr w:type="spellStart"/>
      <w:r w:rsidRPr="00AB4CCD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isDeleted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 {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return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404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json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({ </w:t>
      </w:r>
      <w:proofErr w:type="spellStart"/>
      <w:r w:rsidRPr="00AB4CCD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AB4CCD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'Планету не знайдено' 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res.</w:t>
      </w:r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status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AB4CCD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204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AB4CCD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});</w:t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default</w:t>
      </w:r>
      <w:proofErr w:type="spellEnd"/>
      <w:r w:rsidRPr="00AB4CCD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AB4CCD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router</w:t>
      </w:r>
      <w:proofErr w:type="spellEnd"/>
      <w:r w:rsidRPr="00AB4CCD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</w:p>
    <w:p w14:paraId="0CF69394" w14:textId="77777777" w:rsidR="003F59C1" w:rsidRDefault="003F59C1" w:rsidP="00043D0C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3F59C1">
        <w:rPr>
          <w:rFonts w:ascii="Times New Roman" w:hAnsi="Times New Roman"/>
          <w:b/>
          <w:sz w:val="32"/>
          <w:szCs w:val="28"/>
        </w:rPr>
        <w:drawing>
          <wp:inline distT="0" distB="0" distL="0" distR="0" wp14:anchorId="7B08ABE2" wp14:editId="736FDE21">
            <wp:extent cx="5385747" cy="1558603"/>
            <wp:effectExtent l="0" t="0" r="571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6901" cy="156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2D42" w14:textId="5BC46DBA" w:rsidR="003F59C1" w:rsidRPr="00043D0C" w:rsidRDefault="00043D0C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043D0C">
        <w:rPr>
          <w:rFonts w:ascii="Times New Roman" w:hAnsi="Times New Roman"/>
          <w:sz w:val="24"/>
          <w:szCs w:val="28"/>
        </w:rPr>
        <w:t xml:space="preserve">Файл: </w:t>
      </w:r>
      <w:proofErr w:type="spellStart"/>
      <w:r w:rsidRPr="00043D0C">
        <w:rPr>
          <w:rFonts w:ascii="Times New Roman" w:hAnsi="Times New Roman"/>
          <w:sz w:val="24"/>
          <w:szCs w:val="28"/>
        </w:rPr>
        <w:t>src</w:t>
      </w:r>
      <w:proofErr w:type="spellEnd"/>
      <w:r w:rsidRPr="00043D0C">
        <w:rPr>
          <w:rFonts w:ascii="Times New Roman" w:hAnsi="Times New Roman"/>
          <w:sz w:val="24"/>
          <w:szCs w:val="28"/>
        </w:rPr>
        <w:t>/</w:t>
      </w:r>
      <w:proofErr w:type="spellStart"/>
      <w:r w:rsidRPr="00043D0C">
        <w:rPr>
          <w:rFonts w:ascii="Times New Roman" w:hAnsi="Times New Roman"/>
          <w:sz w:val="24"/>
          <w:szCs w:val="28"/>
        </w:rPr>
        <w:t>app.ts</w:t>
      </w:r>
      <w:proofErr w:type="spellEnd"/>
    </w:p>
    <w:p w14:paraId="19B25DA7" w14:textId="42E92D44" w:rsidR="00043D0C" w:rsidRPr="00043D0C" w:rsidRDefault="00043D0C" w:rsidP="00043D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4"/>
          <w:szCs w:val="28"/>
        </w:rPr>
      </w:pP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express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express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cors</w:t>
      </w:r>
      <w:proofErr w:type="spellEnd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cors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planetRoutes</w:t>
      </w:r>
      <w:proofErr w:type="spellEnd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'./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routes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planet.routes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errorHandler</w:t>
      </w:r>
      <w:proofErr w:type="spellEnd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'./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middleware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error.middleware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express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use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cors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use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express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json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use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planetRoutes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use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errorHandler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export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default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043D0C">
        <w:rPr>
          <w:rFonts w:ascii="Times New Roman" w:hAnsi="Times New Roman"/>
          <w:sz w:val="24"/>
          <w:szCs w:val="28"/>
        </w:rPr>
        <w:t xml:space="preserve"> </w:t>
      </w:r>
    </w:p>
    <w:p w14:paraId="5047D1EA" w14:textId="067A6A24" w:rsidR="00043D0C" w:rsidRDefault="00043D0C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043D0C">
        <w:rPr>
          <w:rFonts w:ascii="Times New Roman" w:hAnsi="Times New Roman"/>
          <w:sz w:val="24"/>
          <w:szCs w:val="28"/>
        </w:rPr>
        <w:t xml:space="preserve">Файл: </w:t>
      </w:r>
      <w:proofErr w:type="spellStart"/>
      <w:r w:rsidRPr="00043D0C">
        <w:rPr>
          <w:rFonts w:ascii="Times New Roman" w:hAnsi="Times New Roman"/>
          <w:sz w:val="24"/>
          <w:szCs w:val="28"/>
        </w:rPr>
        <w:t>src</w:t>
      </w:r>
      <w:proofErr w:type="spellEnd"/>
      <w:r w:rsidRPr="00043D0C">
        <w:rPr>
          <w:rFonts w:ascii="Times New Roman" w:hAnsi="Times New Roman"/>
          <w:sz w:val="24"/>
          <w:szCs w:val="28"/>
        </w:rPr>
        <w:t>/</w:t>
      </w:r>
      <w:proofErr w:type="spellStart"/>
      <w:r w:rsidRPr="00043D0C">
        <w:rPr>
          <w:rFonts w:ascii="Times New Roman" w:hAnsi="Times New Roman"/>
          <w:sz w:val="24"/>
          <w:szCs w:val="28"/>
        </w:rPr>
        <w:t>server.ts</w:t>
      </w:r>
      <w:proofErr w:type="spellEnd"/>
    </w:p>
    <w:p w14:paraId="38C2C175" w14:textId="77777777" w:rsidR="00043D0C" w:rsidRPr="00043D0C" w:rsidRDefault="00043D0C" w:rsidP="00043D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'./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PORT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process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env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.PORT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|| 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3000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listen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PORT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console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log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`Server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started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on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port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${</w:t>
      </w:r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PORT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console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log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`http://localhost: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${</w:t>
      </w:r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PORT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/api/planets`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});</w:t>
      </w:r>
    </w:p>
    <w:p w14:paraId="214691CA" w14:textId="77777777" w:rsidR="00043D0C" w:rsidRPr="00043D0C" w:rsidRDefault="00043D0C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14:paraId="206CA0AF" w14:textId="781B236A" w:rsidR="003F59C1" w:rsidRDefault="003F59C1">
      <w:pPr>
        <w:spacing w:after="0" w:line="240" w:lineRule="auto"/>
        <w:rPr>
          <w:rFonts w:ascii="Times New Roman" w:hAnsi="Times New Roman"/>
          <w:b/>
          <w:sz w:val="32"/>
          <w:szCs w:val="28"/>
        </w:rPr>
      </w:pPr>
      <w:r w:rsidRPr="003F59C1">
        <w:rPr>
          <w:rFonts w:ascii="Times New Roman" w:hAnsi="Times New Roman"/>
          <w:b/>
          <w:sz w:val="32"/>
          <w:szCs w:val="28"/>
        </w:rPr>
        <w:lastRenderedPageBreak/>
        <w:drawing>
          <wp:inline distT="0" distB="0" distL="0" distR="0" wp14:anchorId="27C2F89C" wp14:editId="7DC835CF">
            <wp:extent cx="6173061" cy="241016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83E8" w14:textId="31823C97" w:rsidR="00043D0C" w:rsidRPr="00043D0C" w:rsidRDefault="00043D0C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043D0C">
        <w:rPr>
          <w:rFonts w:ascii="Times New Roman" w:hAnsi="Times New Roman"/>
          <w:sz w:val="24"/>
          <w:szCs w:val="28"/>
        </w:rPr>
        <w:t xml:space="preserve">Файл: </w:t>
      </w:r>
      <w:proofErr w:type="spellStart"/>
      <w:r w:rsidRPr="00043D0C">
        <w:rPr>
          <w:rFonts w:ascii="Times New Roman" w:hAnsi="Times New Roman"/>
          <w:sz w:val="24"/>
          <w:szCs w:val="28"/>
        </w:rPr>
        <w:t>tests</w:t>
      </w:r>
      <w:proofErr w:type="spellEnd"/>
      <w:r w:rsidRPr="00043D0C">
        <w:rPr>
          <w:rFonts w:ascii="Times New Roman" w:hAnsi="Times New Roman"/>
          <w:sz w:val="24"/>
          <w:szCs w:val="28"/>
        </w:rPr>
        <w:t>/</w:t>
      </w:r>
      <w:proofErr w:type="spellStart"/>
      <w:r w:rsidRPr="00043D0C">
        <w:rPr>
          <w:rFonts w:ascii="Times New Roman" w:hAnsi="Times New Roman"/>
          <w:sz w:val="24"/>
          <w:szCs w:val="28"/>
        </w:rPr>
        <w:t>planet.test.ts</w:t>
      </w:r>
      <w:proofErr w:type="spellEnd"/>
    </w:p>
    <w:p w14:paraId="03DF35E9" w14:textId="77777777" w:rsidR="00043D0C" w:rsidRDefault="00043D0C" w:rsidP="00043D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supertest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'../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src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import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{ 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PlanetStorage</w:t>
      </w:r>
      <w:proofErr w:type="spellEnd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}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from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'../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src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storage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planet.storage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Earth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description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Our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home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Terrestrial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heavyPlanet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=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Jupiter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Gas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Giant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317.8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describe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REST API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Integration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Tests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r w:rsidRPr="00043D0C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t>// ОЧИЩЕННЯ БАЗИ ПЕРЕД КОЖНИМ ТЕСТОМ (Вимога Завдання 6)</w:t>
      </w:r>
      <w:r w:rsidRPr="00043D0C">
        <w:rPr>
          <w:rFonts w:ascii="Courier New" w:eastAsia="Times New Roman" w:hAnsi="Courier New" w:cs="Courier New"/>
          <w:color w:val="7A7E85"/>
          <w:sz w:val="16"/>
          <w:szCs w:val="20"/>
          <w:lang w:eastAsia="uk-UA"/>
        </w:rPr>
        <w:br/>
        <w:t xml:space="preserve">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beforeEach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PlanetStorage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reset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describe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'POST 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створити нову планету і повернути статус 201'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201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toHaveProperty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id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toHaveProperty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createdAt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'повинен повернути 400, якщо дані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невалідні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(неправильний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type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)'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 ...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InvalidType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400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message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'Помилка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валідації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даних'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повернути 400, якщо маса менша нуля'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({ ...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massEarth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: -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 xml:space="preserve">10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400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</w:p>
    <w:p w14:paraId="6BD77E12" w14:textId="77777777" w:rsidR="00043D0C" w:rsidRDefault="00043D0C">
      <w:pPr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r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 w:type="page"/>
      </w:r>
    </w:p>
    <w:p w14:paraId="0733C8CC" w14:textId="77777777" w:rsidR="00043D0C" w:rsidRDefault="00043D0C" w:rsidP="00043D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lastRenderedPageBreak/>
        <w:t xml:space="preserve">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describe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'GET 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повернути порожній масив, якщо база чиста'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200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toEqual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([]);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повернути всі створені планети'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heavyPlanet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200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toHaveLength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фільтрувати планети за типом (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query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parameter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: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type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)'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heavyPlanet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planets?type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=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Gas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Giant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200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toHaveLength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[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0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].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Jupiter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фільтрувати планети за мінімальною масою (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query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parameter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: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minMassEarth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)'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heavyPlanet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planets?minMassEarth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=100'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200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toHaveLength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[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0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].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Jupiter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describe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'GET 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heavy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повернути лише планети з масою &gt;= 10'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heavyPlanet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heavy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200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toHaveLength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1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[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0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].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Jupiter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describe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'GET 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/: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id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повернути планету за правильним ID'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createRes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planetId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createRes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${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planetId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200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planetId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повернути 404, якщо ID не існує'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/fake-id-123'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404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describe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'PATCH 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/: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id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успішно оновити лише передані поля'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createRes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planetId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createRes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patch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${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planetId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({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Earth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2.0'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    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200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Earth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2.0'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type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toBe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Terrestrial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повернути 404 при спробі оновити неіснуючу планету'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patch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fake-id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({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name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: 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Nova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404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</w:p>
    <w:p w14:paraId="7EFC5596" w14:textId="77777777" w:rsidR="00043D0C" w:rsidRDefault="00043D0C">
      <w:pPr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r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 w:type="page"/>
      </w:r>
    </w:p>
    <w:p w14:paraId="47969436" w14:textId="1404CD31" w:rsidR="003F59C1" w:rsidRPr="00724DD9" w:rsidRDefault="00043D0C" w:rsidP="00724DD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</w:pP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lastRenderedPageBreak/>
        <w:t xml:space="preserve">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describe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'DELETE 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/: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id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, 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'повинен видалити планету і повернути статус 204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No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Content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createRes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post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send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validPlanet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const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planetId</w:t>
      </w:r>
      <w:proofErr w:type="spellEnd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= </w:t>
      </w:r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createRes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body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.</w:t>
      </w:r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id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delete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${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planetId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204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get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${</w:t>
      </w:r>
      <w:proofErr w:type="spellStart"/>
      <w:r w:rsidRPr="00043D0C">
        <w:rPr>
          <w:rFonts w:ascii="Courier New" w:eastAsia="Times New Roman" w:hAnsi="Courier New" w:cs="Courier New"/>
          <w:color w:val="A9B7C6"/>
          <w:sz w:val="16"/>
          <w:szCs w:val="20"/>
          <w:lang w:eastAsia="uk-UA"/>
        </w:rPr>
        <w:t>planetId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}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`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404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it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'повинен повернути 404 при спробі видалити неіснуючу планету'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 xml:space="preserve">,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async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() =&gt; {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    </w:t>
      </w:r>
      <w:proofErr w:type="spellStart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>await</w:t>
      </w:r>
      <w:proofErr w:type="spellEnd"/>
      <w:r w:rsidRPr="00043D0C">
        <w:rPr>
          <w:rFonts w:ascii="Courier New" w:eastAsia="Times New Roman" w:hAnsi="Courier New" w:cs="Courier New"/>
          <w:color w:val="CF8E6D"/>
          <w:sz w:val="16"/>
          <w:szCs w:val="20"/>
          <w:lang w:eastAsia="uk-UA"/>
        </w:rPr>
        <w:t xml:space="preserve"> </w:t>
      </w:r>
      <w:proofErr w:type="spellStart"/>
      <w:r w:rsidRPr="00043D0C">
        <w:rPr>
          <w:rFonts w:ascii="Courier New" w:eastAsia="Times New Roman" w:hAnsi="Courier New" w:cs="Courier New"/>
          <w:color w:val="C77DBB"/>
          <w:sz w:val="16"/>
          <w:szCs w:val="20"/>
          <w:lang w:eastAsia="uk-UA"/>
        </w:rPr>
        <w:t>request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proofErr w:type="spellStart"/>
      <w:r w:rsidRPr="00043D0C">
        <w:rPr>
          <w:rFonts w:ascii="Courier New" w:eastAsia="Times New Roman" w:hAnsi="Courier New" w:cs="Courier New"/>
          <w:i/>
          <w:iCs/>
          <w:color w:val="C77DBA"/>
          <w:sz w:val="16"/>
          <w:szCs w:val="20"/>
          <w:lang w:eastAsia="uk-UA"/>
        </w:rPr>
        <w:t>app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delete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api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planets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/</w:t>
      </w:r>
      <w:proofErr w:type="spellStart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fake-id</w:t>
      </w:r>
      <w:proofErr w:type="spellEnd"/>
      <w:r w:rsidRPr="00043D0C">
        <w:rPr>
          <w:rFonts w:ascii="Courier New" w:eastAsia="Times New Roman" w:hAnsi="Courier New" w:cs="Courier New"/>
          <w:color w:val="6AAB73"/>
          <w:sz w:val="16"/>
          <w:szCs w:val="20"/>
          <w:lang w:eastAsia="uk-UA"/>
        </w:rPr>
        <w:t>'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).</w:t>
      </w:r>
      <w:proofErr w:type="spellStart"/>
      <w:r w:rsidRPr="00043D0C">
        <w:rPr>
          <w:rFonts w:ascii="Courier New" w:eastAsia="Times New Roman" w:hAnsi="Courier New" w:cs="Courier New"/>
          <w:color w:val="56A8F5"/>
          <w:sz w:val="16"/>
          <w:szCs w:val="20"/>
          <w:lang w:eastAsia="uk-UA"/>
        </w:rPr>
        <w:t>expect</w:t>
      </w:r>
      <w:proofErr w:type="spellEnd"/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(</w:t>
      </w:r>
      <w:r w:rsidRPr="00043D0C">
        <w:rPr>
          <w:rFonts w:ascii="Courier New" w:eastAsia="Times New Roman" w:hAnsi="Courier New" w:cs="Courier New"/>
          <w:color w:val="2AACB8"/>
          <w:sz w:val="16"/>
          <w:szCs w:val="20"/>
          <w:lang w:eastAsia="uk-UA"/>
        </w:rPr>
        <w:t>404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t>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 xml:space="preserve">    });</w:t>
      </w:r>
      <w:r w:rsidRPr="00043D0C">
        <w:rPr>
          <w:rFonts w:ascii="Courier New" w:eastAsia="Times New Roman" w:hAnsi="Courier New" w:cs="Courier New"/>
          <w:color w:val="BCBEC4"/>
          <w:sz w:val="16"/>
          <w:szCs w:val="20"/>
          <w:lang w:eastAsia="uk-UA"/>
        </w:rPr>
        <w:br/>
        <w:t>});</w:t>
      </w:r>
    </w:p>
    <w:p w14:paraId="63D1FA60" w14:textId="77777777" w:rsidR="003F59C1" w:rsidRDefault="003F59C1" w:rsidP="00724DD9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3F59C1">
        <w:rPr>
          <w:rFonts w:ascii="Times New Roman" w:hAnsi="Times New Roman"/>
          <w:b/>
          <w:sz w:val="32"/>
          <w:szCs w:val="28"/>
        </w:rPr>
        <w:drawing>
          <wp:inline distT="0" distB="0" distL="0" distR="0" wp14:anchorId="70411702" wp14:editId="19B6C734">
            <wp:extent cx="4679771" cy="1516591"/>
            <wp:effectExtent l="0" t="0" r="698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2629" cy="152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DA37" w14:textId="77777777" w:rsidR="00724DD9" w:rsidRDefault="003F59C1" w:rsidP="00724DD9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3F59C1">
        <w:rPr>
          <w:rFonts w:ascii="Times New Roman" w:hAnsi="Times New Roman"/>
          <w:b/>
          <w:sz w:val="32"/>
          <w:szCs w:val="28"/>
        </w:rPr>
        <w:drawing>
          <wp:inline distT="0" distB="0" distL="0" distR="0" wp14:anchorId="0AF8E8F5" wp14:editId="497AB053">
            <wp:extent cx="4415072" cy="1691756"/>
            <wp:effectExtent l="0" t="0" r="508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083" cy="171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8CD3" w14:textId="567A8B5E" w:rsidR="001C2EFA" w:rsidRPr="001C2EFA" w:rsidRDefault="00724DD9" w:rsidP="00724DD9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bookmarkStart w:id="0" w:name="_GoBack"/>
      <w:bookmarkEnd w:id="0"/>
      <w:r w:rsidRPr="00724DD9">
        <w:rPr>
          <w:rFonts w:ascii="Times New Roman" w:hAnsi="Times New Roman"/>
          <w:b/>
          <w:sz w:val="32"/>
          <w:szCs w:val="28"/>
        </w:rPr>
        <w:drawing>
          <wp:inline distT="0" distB="0" distL="0" distR="0" wp14:anchorId="618C9A1F" wp14:editId="3C3F7FCB">
            <wp:extent cx="4339988" cy="4244186"/>
            <wp:effectExtent l="0" t="0" r="381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4573" cy="425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EFA" w:rsidRPr="001C2EFA" w:rsidSect="009F131C">
      <w:headerReference w:type="default" r:id="rId20"/>
      <w:headerReference w:type="first" r:id="rId21"/>
      <w:pgSz w:w="11906" w:h="16838"/>
      <w:pgMar w:top="50" w:right="567" w:bottom="567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699B01" w14:textId="77777777" w:rsidR="004E2ECE" w:rsidRDefault="004E2ECE">
      <w:r>
        <w:separator/>
      </w:r>
    </w:p>
  </w:endnote>
  <w:endnote w:type="continuationSeparator" w:id="0">
    <w:p w14:paraId="76AE94FE" w14:textId="77777777" w:rsidR="004E2ECE" w:rsidRDefault="004E2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EAB61B" w14:textId="77777777" w:rsidR="004E2ECE" w:rsidRDefault="004E2ECE">
      <w:r>
        <w:separator/>
      </w:r>
    </w:p>
  </w:footnote>
  <w:footnote w:type="continuationSeparator" w:id="0">
    <w:p w14:paraId="1EC58ACA" w14:textId="77777777" w:rsidR="004E2ECE" w:rsidRDefault="004E2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BE988F" w14:textId="77777777" w:rsidR="00043D0C" w:rsidRDefault="00043D0C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5772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043D0C" w:rsidRDefault="00043D0C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043D0C" w:rsidRDefault="00043D0C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043D0C" w:rsidRDefault="00043D0C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043D0C" w:rsidRDefault="00043D0C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043D0C" w:rsidRDefault="00043D0C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043D0C" w:rsidRDefault="00043D0C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043D0C" w:rsidRDefault="00043D0C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52A9ED6A" w:rsidR="00043D0C" w:rsidRPr="00CB69E4" w:rsidRDefault="00043D0C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ЖИТОМИРСЬКА ПОЛІТЕХНІКА.20.121.23.000 – </w:t>
                            </w:r>
                            <w:proofErr w:type="spellStart"/>
                            <w:r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</w:t>
                            </w:r>
                            <w:proofErr w:type="spellEnd"/>
                            <w:r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043D0C" w:rsidRDefault="00043D0C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043D0C" w:rsidRDefault="00043D0C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043D0C" w:rsidRDefault="00043D0C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043D0C" w:rsidRDefault="00043D0C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043D0C" w:rsidRDefault="00043D0C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043D0C" w:rsidRDefault="00043D0C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043D0C" w:rsidRDefault="00043D0C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52A9ED6A" w:rsidR="00043D0C" w:rsidRPr="00CB69E4" w:rsidRDefault="00043D0C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  <w:lang w:val="en-US"/>
                        </w:rPr>
                      </w:pPr>
                      <w:r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ЖИТОМИРСЬКА ПОЛІТЕХНІКА.20.121.23.000 – </w:t>
                      </w:r>
                      <w:proofErr w:type="spellStart"/>
                      <w:r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Лр</w:t>
                      </w:r>
                      <w:proofErr w:type="spellEnd"/>
                      <w:r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4B136" w14:textId="77777777" w:rsidR="00043D0C" w:rsidRPr="0080663F" w:rsidRDefault="00043D0C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0560" behindDoc="0" locked="1" layoutInCell="1" allowOverlap="1" wp14:anchorId="3C203A03" wp14:editId="49DBD69A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043D0C" w:rsidRDefault="00043D0C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043D0C" w:rsidRDefault="00043D0C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043D0C" w:rsidRDefault="00043D0C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043D0C" w:rsidRDefault="00043D0C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043D0C" w:rsidRDefault="00043D0C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043D0C" w:rsidRDefault="00043D0C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043D0C" w:rsidRDefault="00043D0C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193CC143" w:rsidR="00043D0C" w:rsidRPr="001C2EFA" w:rsidRDefault="00043D0C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</w:pPr>
                            <w:r w:rsidRPr="00FC448F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Pr="00FC448F">
                              <w:rPr>
                                <w:rFonts w:ascii="Calibri" w:hAnsi="Calibri"/>
                                <w:szCs w:val="28"/>
                              </w:rPr>
                              <w:t xml:space="preserve">.21.121.23.000 – </w:t>
                            </w:r>
                            <w:proofErr w:type="spellStart"/>
                            <w:r w:rsidRPr="00FC448F">
                              <w:rPr>
                                <w:rFonts w:ascii="Calibri" w:hAnsi="Calibri"/>
                                <w:szCs w:val="28"/>
                              </w:rPr>
                              <w:t>Лр</w:t>
                            </w:r>
                            <w:proofErr w:type="spellEnd"/>
                            <w:r w:rsidRPr="00FC448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043D0C" w:rsidRDefault="00043D0C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2818985" w:rsidR="00043D0C" w:rsidRPr="00FC448F" w:rsidRDefault="00043D0C" w:rsidP="00B66788">
                              <w:pPr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r w:rsidRPr="00FC448F">
                                <w:rPr>
                                  <w:i/>
                                  <w:sz w:val="18"/>
                                  <w:lang w:val="ru-RU"/>
                                </w:rPr>
                                <w:t>Сорока А.О.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043D0C" w:rsidRDefault="00043D0C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05DF3A54" w:rsidR="00043D0C" w:rsidRPr="00FC448F" w:rsidRDefault="00043D0C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Фуріхата</w:t>
                              </w:r>
                              <w:proofErr w:type="spellEnd"/>
                              <w:r w:rsidRPr="00FC448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Д</w:t>
                              </w:r>
                              <w:r w:rsidRPr="00FC448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. 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В</w:t>
                              </w:r>
                              <w:r w:rsidRPr="00FC448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043D0C" w:rsidRDefault="00043D0C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043D0C" w:rsidRDefault="00043D0C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043D0C" w:rsidRDefault="00043D0C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043D0C" w:rsidRDefault="00043D0C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043D0C" w:rsidRDefault="00043D0C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5FCD6548" w:rsidR="00043D0C" w:rsidRPr="002638A5" w:rsidRDefault="00043D0C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730D271B" w:rsidR="00043D0C" w:rsidRPr="001C2EFA" w:rsidRDefault="00043D0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  <w:lang w:val="en-US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043D0C" w:rsidRDefault="00043D0C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043D0C" w:rsidRDefault="00043D0C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043D0C" w:rsidRPr="002F6B72" w:rsidRDefault="00043D0C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47146B49" w:rsidR="00043D0C" w:rsidRPr="00FC448F" w:rsidRDefault="00043D0C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</w:pPr>
                            <w:r w:rsidRPr="00FC448F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>ФІКТ</w:t>
                            </w:r>
                            <w:r w:rsidRPr="00FC448F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,</w:t>
                            </w:r>
                            <w:r w:rsidRPr="00FC448F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 xml:space="preserve"> гр. ВТ-23-1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0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043D0C" w:rsidRDefault="00043D0C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043D0C" w:rsidRDefault="00043D0C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043D0C" w:rsidRDefault="00043D0C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043D0C" w:rsidRDefault="00043D0C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043D0C" w:rsidRDefault="00043D0C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043D0C" w:rsidRDefault="00043D0C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043D0C" w:rsidRDefault="00043D0C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193CC143" w:rsidR="00043D0C" w:rsidRPr="001C2EFA" w:rsidRDefault="00043D0C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  <w:lang w:val="en-US"/>
                        </w:rPr>
                      </w:pPr>
                      <w:r w:rsidRPr="00FC448F">
                        <w:rPr>
                          <w:rFonts w:ascii="Calibri" w:hAnsi="Calibri"/>
                          <w:szCs w:val="28"/>
                          <w:lang w:val="ru-RU"/>
                        </w:rPr>
                        <w:t>ЖИТОМИРСЬКА ПОЛІТЕХНІКА</w:t>
                      </w:r>
                      <w:r w:rsidRPr="00FC448F">
                        <w:rPr>
                          <w:rFonts w:ascii="Calibri" w:hAnsi="Calibri"/>
                          <w:szCs w:val="28"/>
                        </w:rPr>
                        <w:t xml:space="preserve">.21.121.23.000 – </w:t>
                      </w:r>
                      <w:proofErr w:type="spellStart"/>
                      <w:r w:rsidRPr="00FC448F">
                        <w:rPr>
                          <w:rFonts w:ascii="Calibri" w:hAnsi="Calibri"/>
                          <w:szCs w:val="28"/>
                        </w:rPr>
                        <w:t>Лр</w:t>
                      </w:r>
                      <w:proofErr w:type="spellEnd"/>
                      <w:r w:rsidRPr="00FC448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>
                        <w:rPr>
                          <w:rFonts w:ascii="Calibri" w:hAnsi="Calibri"/>
                          <w:szCs w:val="28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043D0C" w:rsidRDefault="00043D0C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2818985" w:rsidR="00043D0C" w:rsidRPr="00FC448F" w:rsidRDefault="00043D0C" w:rsidP="00B66788">
                        <w:pPr>
                          <w:rPr>
                            <w:i/>
                            <w:sz w:val="18"/>
                            <w:lang w:val="ru-RU"/>
                          </w:rPr>
                        </w:pPr>
                        <w:r w:rsidRPr="00FC448F">
                          <w:rPr>
                            <w:i/>
                            <w:sz w:val="18"/>
                            <w:lang w:val="ru-RU"/>
                          </w:rPr>
                          <w:t>Сорока А.О.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043D0C" w:rsidRDefault="00043D0C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05DF3A54" w:rsidR="00043D0C" w:rsidRPr="00FC448F" w:rsidRDefault="00043D0C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Фуріхата</w:t>
                        </w:r>
                        <w:proofErr w:type="spellEnd"/>
                        <w:r w:rsidRPr="00FC448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Д</w:t>
                        </w:r>
                        <w:r w:rsidRPr="00FC448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. </w:t>
                        </w:r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В</w:t>
                        </w:r>
                        <w:r w:rsidRPr="00FC448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043D0C" w:rsidRDefault="00043D0C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043D0C" w:rsidRDefault="00043D0C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043D0C" w:rsidRDefault="00043D0C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043D0C" w:rsidRDefault="00043D0C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043D0C" w:rsidRDefault="00043D0C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5FCD6548" w:rsidR="00043D0C" w:rsidRPr="002638A5" w:rsidRDefault="00043D0C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730D271B" w:rsidR="00043D0C" w:rsidRPr="001C2EFA" w:rsidRDefault="00043D0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  <w:lang w:val="en-US"/>
                        </w:rPr>
                      </w:pPr>
                      <w:r w:rsidRPr="00A9614E">
                        <w:t>Звіт з лабораторної роботи №</w:t>
                      </w: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043D0C" w:rsidRDefault="00043D0C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043D0C" w:rsidRDefault="00043D0C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043D0C" w:rsidRPr="002F6B72" w:rsidRDefault="00043D0C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47146B49" w:rsidR="00043D0C" w:rsidRPr="00FC448F" w:rsidRDefault="00043D0C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2"/>
                          <w:szCs w:val="32"/>
                        </w:rPr>
                      </w:pPr>
                      <w:r w:rsidRPr="00FC448F">
                        <w:rPr>
                          <w:rFonts w:ascii="Arial" w:hAnsi="Arial"/>
                          <w:sz w:val="32"/>
                          <w:szCs w:val="32"/>
                        </w:rPr>
                        <w:t>ФІКТ</w:t>
                      </w:r>
                      <w:r w:rsidRPr="00FC448F">
                        <w:rPr>
                          <w:rFonts w:ascii="Times New Roman" w:hAnsi="Times New Roman"/>
                          <w:sz w:val="32"/>
                          <w:szCs w:val="32"/>
                        </w:rPr>
                        <w:t>,</w:t>
                      </w:r>
                      <w:r w:rsidRPr="00FC448F">
                        <w:rPr>
                          <w:rFonts w:ascii="Arial" w:hAnsi="Arial"/>
                          <w:sz w:val="32"/>
                          <w:szCs w:val="32"/>
                        </w:rPr>
                        <w:t xml:space="preserve"> гр. ВТ-23-1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A82A52"/>
    <w:multiLevelType w:val="multilevel"/>
    <w:tmpl w:val="705A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6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8" w15:restartNumberingAfterBreak="0">
    <w:nsid w:val="34DC1769"/>
    <w:multiLevelType w:val="multilevel"/>
    <w:tmpl w:val="77A4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240C0B"/>
    <w:multiLevelType w:val="multilevel"/>
    <w:tmpl w:val="5B54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736CF0"/>
    <w:multiLevelType w:val="multilevel"/>
    <w:tmpl w:val="2296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46450"/>
    <w:multiLevelType w:val="multilevel"/>
    <w:tmpl w:val="557C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C1B7E"/>
    <w:multiLevelType w:val="multilevel"/>
    <w:tmpl w:val="D06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91E76"/>
    <w:multiLevelType w:val="multilevel"/>
    <w:tmpl w:val="983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27C9A"/>
    <w:multiLevelType w:val="multilevel"/>
    <w:tmpl w:val="098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9E6873"/>
    <w:multiLevelType w:val="multilevel"/>
    <w:tmpl w:val="863E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0"/>
  </w:num>
  <w:num w:numId="5">
    <w:abstractNumId w:val="15"/>
  </w:num>
  <w:num w:numId="6">
    <w:abstractNumId w:val="6"/>
  </w:num>
  <w:num w:numId="7">
    <w:abstractNumId w:val="4"/>
  </w:num>
  <w:num w:numId="8">
    <w:abstractNumId w:val="12"/>
  </w:num>
  <w:num w:numId="9">
    <w:abstractNumId w:val="11"/>
  </w:num>
  <w:num w:numId="10">
    <w:abstractNumId w:val="3"/>
  </w:num>
  <w:num w:numId="11">
    <w:abstractNumId w:val="13"/>
  </w:num>
  <w:num w:numId="12">
    <w:abstractNumId w:val="20"/>
  </w:num>
  <w:num w:numId="13">
    <w:abstractNumId w:val="10"/>
  </w:num>
  <w:num w:numId="14">
    <w:abstractNumId w:val="22"/>
  </w:num>
  <w:num w:numId="15">
    <w:abstractNumId w:val="8"/>
  </w:num>
  <w:num w:numId="16">
    <w:abstractNumId w:val="2"/>
  </w:num>
  <w:num w:numId="17">
    <w:abstractNumId w:val="9"/>
  </w:num>
  <w:num w:numId="18">
    <w:abstractNumId w:val="21"/>
  </w:num>
  <w:num w:numId="19">
    <w:abstractNumId w:val="18"/>
  </w:num>
  <w:num w:numId="20">
    <w:abstractNumId w:val="17"/>
  </w:num>
  <w:num w:numId="21">
    <w:abstractNumId w:val="19"/>
  </w:num>
  <w:num w:numId="22">
    <w:abstractNumId w:val="14"/>
  </w:num>
  <w:num w:numId="23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88"/>
    <w:rsid w:val="000009C3"/>
    <w:rsid w:val="000011E4"/>
    <w:rsid w:val="00003304"/>
    <w:rsid w:val="00007207"/>
    <w:rsid w:val="00010C72"/>
    <w:rsid w:val="00016C4E"/>
    <w:rsid w:val="00022744"/>
    <w:rsid w:val="00032079"/>
    <w:rsid w:val="00037AAE"/>
    <w:rsid w:val="00040786"/>
    <w:rsid w:val="00043D0C"/>
    <w:rsid w:val="0004617D"/>
    <w:rsid w:val="0005325B"/>
    <w:rsid w:val="00053FBD"/>
    <w:rsid w:val="00065D0A"/>
    <w:rsid w:val="000663E4"/>
    <w:rsid w:val="00067E52"/>
    <w:rsid w:val="000733AE"/>
    <w:rsid w:val="0007391D"/>
    <w:rsid w:val="00080607"/>
    <w:rsid w:val="000806C9"/>
    <w:rsid w:val="00082DDA"/>
    <w:rsid w:val="00086AB4"/>
    <w:rsid w:val="000904F3"/>
    <w:rsid w:val="00090E3B"/>
    <w:rsid w:val="00096498"/>
    <w:rsid w:val="000B0280"/>
    <w:rsid w:val="000B368B"/>
    <w:rsid w:val="000B5891"/>
    <w:rsid w:val="000B6153"/>
    <w:rsid w:val="000B6D0F"/>
    <w:rsid w:val="000C5159"/>
    <w:rsid w:val="000C5C39"/>
    <w:rsid w:val="000D2C0A"/>
    <w:rsid w:val="000E0E5D"/>
    <w:rsid w:val="000E57FF"/>
    <w:rsid w:val="000F12CA"/>
    <w:rsid w:val="000F2684"/>
    <w:rsid w:val="000F3100"/>
    <w:rsid w:val="000F6AE3"/>
    <w:rsid w:val="000F7DC9"/>
    <w:rsid w:val="0011226C"/>
    <w:rsid w:val="00113BC9"/>
    <w:rsid w:val="00122665"/>
    <w:rsid w:val="00122766"/>
    <w:rsid w:val="00125EC3"/>
    <w:rsid w:val="00131316"/>
    <w:rsid w:val="00135E9D"/>
    <w:rsid w:val="001379D8"/>
    <w:rsid w:val="00145FA5"/>
    <w:rsid w:val="0015702C"/>
    <w:rsid w:val="001571FE"/>
    <w:rsid w:val="001601C0"/>
    <w:rsid w:val="001604A2"/>
    <w:rsid w:val="00161E4E"/>
    <w:rsid w:val="001638E4"/>
    <w:rsid w:val="00165927"/>
    <w:rsid w:val="00194A62"/>
    <w:rsid w:val="00195DA9"/>
    <w:rsid w:val="001B3921"/>
    <w:rsid w:val="001B3F8C"/>
    <w:rsid w:val="001B7F3D"/>
    <w:rsid w:val="001C0B7D"/>
    <w:rsid w:val="001C133B"/>
    <w:rsid w:val="001C283F"/>
    <w:rsid w:val="001C2EFA"/>
    <w:rsid w:val="001D0306"/>
    <w:rsid w:val="001D1CB5"/>
    <w:rsid w:val="001E4663"/>
    <w:rsid w:val="001E6442"/>
    <w:rsid w:val="001F6A86"/>
    <w:rsid w:val="00200C8D"/>
    <w:rsid w:val="00202DAF"/>
    <w:rsid w:val="002033DA"/>
    <w:rsid w:val="00211AF6"/>
    <w:rsid w:val="002151B1"/>
    <w:rsid w:val="00220A87"/>
    <w:rsid w:val="00221EF8"/>
    <w:rsid w:val="00236856"/>
    <w:rsid w:val="00245CE6"/>
    <w:rsid w:val="00246C40"/>
    <w:rsid w:val="002600DB"/>
    <w:rsid w:val="00260199"/>
    <w:rsid w:val="002638A5"/>
    <w:rsid w:val="00265C70"/>
    <w:rsid w:val="002667BF"/>
    <w:rsid w:val="0027502A"/>
    <w:rsid w:val="00276271"/>
    <w:rsid w:val="00276D97"/>
    <w:rsid w:val="00287D22"/>
    <w:rsid w:val="002975BB"/>
    <w:rsid w:val="002A23DD"/>
    <w:rsid w:val="002A2866"/>
    <w:rsid w:val="002A3584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197E"/>
    <w:rsid w:val="002F46A5"/>
    <w:rsid w:val="002F6B72"/>
    <w:rsid w:val="00303712"/>
    <w:rsid w:val="003040CE"/>
    <w:rsid w:val="003118D9"/>
    <w:rsid w:val="00311F95"/>
    <w:rsid w:val="003120BA"/>
    <w:rsid w:val="00312313"/>
    <w:rsid w:val="003163F4"/>
    <w:rsid w:val="00317E3D"/>
    <w:rsid w:val="0032266F"/>
    <w:rsid w:val="00323DB1"/>
    <w:rsid w:val="00326D2B"/>
    <w:rsid w:val="003275ED"/>
    <w:rsid w:val="00327A67"/>
    <w:rsid w:val="0033380C"/>
    <w:rsid w:val="00333F7F"/>
    <w:rsid w:val="003364A1"/>
    <w:rsid w:val="003414CF"/>
    <w:rsid w:val="00355B87"/>
    <w:rsid w:val="0036430A"/>
    <w:rsid w:val="00366C82"/>
    <w:rsid w:val="00377078"/>
    <w:rsid w:val="00381734"/>
    <w:rsid w:val="00385D68"/>
    <w:rsid w:val="00386451"/>
    <w:rsid w:val="00386DD4"/>
    <w:rsid w:val="003979FE"/>
    <w:rsid w:val="00397B54"/>
    <w:rsid w:val="003A32E4"/>
    <w:rsid w:val="003A4D47"/>
    <w:rsid w:val="003A6D99"/>
    <w:rsid w:val="003B00B1"/>
    <w:rsid w:val="003B2DB3"/>
    <w:rsid w:val="003B4B06"/>
    <w:rsid w:val="003B5078"/>
    <w:rsid w:val="003B6CE9"/>
    <w:rsid w:val="003C3807"/>
    <w:rsid w:val="003C70C8"/>
    <w:rsid w:val="003D0A01"/>
    <w:rsid w:val="003D3952"/>
    <w:rsid w:val="003D4B22"/>
    <w:rsid w:val="003D5947"/>
    <w:rsid w:val="003D672F"/>
    <w:rsid w:val="003E0570"/>
    <w:rsid w:val="003E6120"/>
    <w:rsid w:val="003E6E94"/>
    <w:rsid w:val="003E6F39"/>
    <w:rsid w:val="003E719E"/>
    <w:rsid w:val="003F161E"/>
    <w:rsid w:val="003F2ABB"/>
    <w:rsid w:val="003F59C1"/>
    <w:rsid w:val="003F5DC8"/>
    <w:rsid w:val="003F7A5A"/>
    <w:rsid w:val="004004BC"/>
    <w:rsid w:val="0040372A"/>
    <w:rsid w:val="004101F4"/>
    <w:rsid w:val="004105F2"/>
    <w:rsid w:val="00412458"/>
    <w:rsid w:val="0041315F"/>
    <w:rsid w:val="00414ECC"/>
    <w:rsid w:val="00417AF4"/>
    <w:rsid w:val="0042016E"/>
    <w:rsid w:val="00424CB3"/>
    <w:rsid w:val="004272B3"/>
    <w:rsid w:val="00431CE9"/>
    <w:rsid w:val="00431FF3"/>
    <w:rsid w:val="004335A1"/>
    <w:rsid w:val="00441D33"/>
    <w:rsid w:val="004428A5"/>
    <w:rsid w:val="00454D51"/>
    <w:rsid w:val="004573EE"/>
    <w:rsid w:val="00473FC9"/>
    <w:rsid w:val="00482385"/>
    <w:rsid w:val="0048324E"/>
    <w:rsid w:val="00486984"/>
    <w:rsid w:val="004935B2"/>
    <w:rsid w:val="004953D0"/>
    <w:rsid w:val="004A2797"/>
    <w:rsid w:val="004A37BB"/>
    <w:rsid w:val="004B10A9"/>
    <w:rsid w:val="004B25E6"/>
    <w:rsid w:val="004B2FA3"/>
    <w:rsid w:val="004B732E"/>
    <w:rsid w:val="004C359E"/>
    <w:rsid w:val="004C7EE5"/>
    <w:rsid w:val="004D4022"/>
    <w:rsid w:val="004E2ECE"/>
    <w:rsid w:val="004E3941"/>
    <w:rsid w:val="004E4084"/>
    <w:rsid w:val="004E7D69"/>
    <w:rsid w:val="004E7EDA"/>
    <w:rsid w:val="005001D2"/>
    <w:rsid w:val="00501644"/>
    <w:rsid w:val="00503D54"/>
    <w:rsid w:val="00504F7A"/>
    <w:rsid w:val="005069A5"/>
    <w:rsid w:val="00506BCB"/>
    <w:rsid w:val="00511983"/>
    <w:rsid w:val="00511AE4"/>
    <w:rsid w:val="00511D00"/>
    <w:rsid w:val="00512BD1"/>
    <w:rsid w:val="00514614"/>
    <w:rsid w:val="0052339B"/>
    <w:rsid w:val="0052460E"/>
    <w:rsid w:val="00525897"/>
    <w:rsid w:val="00530562"/>
    <w:rsid w:val="00532F0B"/>
    <w:rsid w:val="0053770D"/>
    <w:rsid w:val="00540B21"/>
    <w:rsid w:val="005422A1"/>
    <w:rsid w:val="005453C2"/>
    <w:rsid w:val="00565C41"/>
    <w:rsid w:val="00567D1E"/>
    <w:rsid w:val="0057703A"/>
    <w:rsid w:val="005A20E1"/>
    <w:rsid w:val="005A2112"/>
    <w:rsid w:val="005A45E1"/>
    <w:rsid w:val="005D422A"/>
    <w:rsid w:val="005E07BC"/>
    <w:rsid w:val="005E3725"/>
    <w:rsid w:val="005E6DEE"/>
    <w:rsid w:val="005F747D"/>
    <w:rsid w:val="005F7A49"/>
    <w:rsid w:val="006000F9"/>
    <w:rsid w:val="0060196C"/>
    <w:rsid w:val="0060519B"/>
    <w:rsid w:val="00615CBE"/>
    <w:rsid w:val="00617F80"/>
    <w:rsid w:val="00620937"/>
    <w:rsid w:val="006219FD"/>
    <w:rsid w:val="00623075"/>
    <w:rsid w:val="00624750"/>
    <w:rsid w:val="00624799"/>
    <w:rsid w:val="00627387"/>
    <w:rsid w:val="006470A2"/>
    <w:rsid w:val="00651D76"/>
    <w:rsid w:val="00656FAF"/>
    <w:rsid w:val="0066143A"/>
    <w:rsid w:val="00662CAD"/>
    <w:rsid w:val="00681C05"/>
    <w:rsid w:val="00685982"/>
    <w:rsid w:val="006861A5"/>
    <w:rsid w:val="00686EA5"/>
    <w:rsid w:val="0068773B"/>
    <w:rsid w:val="006908EF"/>
    <w:rsid w:val="00691B92"/>
    <w:rsid w:val="006965FB"/>
    <w:rsid w:val="00696902"/>
    <w:rsid w:val="006B0D46"/>
    <w:rsid w:val="006B3D94"/>
    <w:rsid w:val="006C359C"/>
    <w:rsid w:val="006C7040"/>
    <w:rsid w:val="006D195A"/>
    <w:rsid w:val="006D6136"/>
    <w:rsid w:val="006E21D8"/>
    <w:rsid w:val="006F30A5"/>
    <w:rsid w:val="006F6F54"/>
    <w:rsid w:val="007131A7"/>
    <w:rsid w:val="007204D3"/>
    <w:rsid w:val="00723BB9"/>
    <w:rsid w:val="00724DD9"/>
    <w:rsid w:val="0072667C"/>
    <w:rsid w:val="00735DB1"/>
    <w:rsid w:val="007431A9"/>
    <w:rsid w:val="0074371F"/>
    <w:rsid w:val="007508BA"/>
    <w:rsid w:val="00752A60"/>
    <w:rsid w:val="00754A92"/>
    <w:rsid w:val="00763D44"/>
    <w:rsid w:val="007729DF"/>
    <w:rsid w:val="00780A5D"/>
    <w:rsid w:val="007844F4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14AD"/>
    <w:rsid w:val="007E696E"/>
    <w:rsid w:val="007F0DA4"/>
    <w:rsid w:val="007F33B8"/>
    <w:rsid w:val="007F3CB1"/>
    <w:rsid w:val="007F7069"/>
    <w:rsid w:val="007F74E4"/>
    <w:rsid w:val="00802181"/>
    <w:rsid w:val="00804E4B"/>
    <w:rsid w:val="0080663F"/>
    <w:rsid w:val="008109C2"/>
    <w:rsid w:val="008130D5"/>
    <w:rsid w:val="00813ABA"/>
    <w:rsid w:val="00823CF7"/>
    <w:rsid w:val="0082592A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56A11"/>
    <w:rsid w:val="00862F78"/>
    <w:rsid w:val="00872C33"/>
    <w:rsid w:val="00880C42"/>
    <w:rsid w:val="00891FC2"/>
    <w:rsid w:val="00892EAE"/>
    <w:rsid w:val="008A4C80"/>
    <w:rsid w:val="008B5588"/>
    <w:rsid w:val="008B5F64"/>
    <w:rsid w:val="008C11F3"/>
    <w:rsid w:val="008C13A2"/>
    <w:rsid w:val="008C274D"/>
    <w:rsid w:val="008C6A16"/>
    <w:rsid w:val="008D133E"/>
    <w:rsid w:val="008D7844"/>
    <w:rsid w:val="008E14C9"/>
    <w:rsid w:val="008E4026"/>
    <w:rsid w:val="008F1BD6"/>
    <w:rsid w:val="008F2371"/>
    <w:rsid w:val="008F4BF9"/>
    <w:rsid w:val="00903619"/>
    <w:rsid w:val="0090432C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22CCA"/>
    <w:rsid w:val="00923505"/>
    <w:rsid w:val="00933C7E"/>
    <w:rsid w:val="00941C18"/>
    <w:rsid w:val="00951161"/>
    <w:rsid w:val="00954BE3"/>
    <w:rsid w:val="00962167"/>
    <w:rsid w:val="00963FFA"/>
    <w:rsid w:val="00965083"/>
    <w:rsid w:val="00965B99"/>
    <w:rsid w:val="0096748F"/>
    <w:rsid w:val="00967867"/>
    <w:rsid w:val="009708A8"/>
    <w:rsid w:val="0097220A"/>
    <w:rsid w:val="009761BC"/>
    <w:rsid w:val="00976624"/>
    <w:rsid w:val="0098006A"/>
    <w:rsid w:val="0098295E"/>
    <w:rsid w:val="00985D78"/>
    <w:rsid w:val="00986F5B"/>
    <w:rsid w:val="009A4C0E"/>
    <w:rsid w:val="009B6EC7"/>
    <w:rsid w:val="009C5BD1"/>
    <w:rsid w:val="009C675D"/>
    <w:rsid w:val="009D2E52"/>
    <w:rsid w:val="009D35A6"/>
    <w:rsid w:val="009D40FD"/>
    <w:rsid w:val="009D555D"/>
    <w:rsid w:val="009D710D"/>
    <w:rsid w:val="009E4C33"/>
    <w:rsid w:val="009F131C"/>
    <w:rsid w:val="009F2452"/>
    <w:rsid w:val="009F44ED"/>
    <w:rsid w:val="009F7A31"/>
    <w:rsid w:val="00A002D3"/>
    <w:rsid w:val="00A04A26"/>
    <w:rsid w:val="00A0643F"/>
    <w:rsid w:val="00A077CA"/>
    <w:rsid w:val="00A159B5"/>
    <w:rsid w:val="00A222BA"/>
    <w:rsid w:val="00A23E05"/>
    <w:rsid w:val="00A240D6"/>
    <w:rsid w:val="00A26D2B"/>
    <w:rsid w:val="00A272EA"/>
    <w:rsid w:val="00A317B7"/>
    <w:rsid w:val="00A31C24"/>
    <w:rsid w:val="00A35CFB"/>
    <w:rsid w:val="00A370AC"/>
    <w:rsid w:val="00A41298"/>
    <w:rsid w:val="00A43D8F"/>
    <w:rsid w:val="00A46E86"/>
    <w:rsid w:val="00A47C33"/>
    <w:rsid w:val="00A50640"/>
    <w:rsid w:val="00A5546A"/>
    <w:rsid w:val="00A56360"/>
    <w:rsid w:val="00A623A9"/>
    <w:rsid w:val="00A64208"/>
    <w:rsid w:val="00A65BE9"/>
    <w:rsid w:val="00A71A59"/>
    <w:rsid w:val="00A7649D"/>
    <w:rsid w:val="00A764DE"/>
    <w:rsid w:val="00A773DD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01A3"/>
    <w:rsid w:val="00AA1465"/>
    <w:rsid w:val="00AB074F"/>
    <w:rsid w:val="00AB4CCD"/>
    <w:rsid w:val="00AB7631"/>
    <w:rsid w:val="00AB782D"/>
    <w:rsid w:val="00AC0C81"/>
    <w:rsid w:val="00AC5470"/>
    <w:rsid w:val="00AC59DC"/>
    <w:rsid w:val="00AC70EB"/>
    <w:rsid w:val="00AF1D01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6E63"/>
    <w:rsid w:val="00B5726F"/>
    <w:rsid w:val="00B66788"/>
    <w:rsid w:val="00B67897"/>
    <w:rsid w:val="00B70771"/>
    <w:rsid w:val="00B746D5"/>
    <w:rsid w:val="00B75271"/>
    <w:rsid w:val="00B75835"/>
    <w:rsid w:val="00B77A0A"/>
    <w:rsid w:val="00B80856"/>
    <w:rsid w:val="00B81CF2"/>
    <w:rsid w:val="00B845BD"/>
    <w:rsid w:val="00B868A0"/>
    <w:rsid w:val="00B86DBA"/>
    <w:rsid w:val="00B909E9"/>
    <w:rsid w:val="00B91413"/>
    <w:rsid w:val="00B97DC4"/>
    <w:rsid w:val="00BA62A5"/>
    <w:rsid w:val="00BB667E"/>
    <w:rsid w:val="00BC2EE4"/>
    <w:rsid w:val="00BC33E5"/>
    <w:rsid w:val="00BC3473"/>
    <w:rsid w:val="00BC73F0"/>
    <w:rsid w:val="00BD1C54"/>
    <w:rsid w:val="00BD2A90"/>
    <w:rsid w:val="00BD312C"/>
    <w:rsid w:val="00BE29DC"/>
    <w:rsid w:val="00BE2C15"/>
    <w:rsid w:val="00BE6860"/>
    <w:rsid w:val="00BE79E8"/>
    <w:rsid w:val="00BF0518"/>
    <w:rsid w:val="00BF4078"/>
    <w:rsid w:val="00BF61CE"/>
    <w:rsid w:val="00BF666E"/>
    <w:rsid w:val="00BF7C16"/>
    <w:rsid w:val="00C04EA7"/>
    <w:rsid w:val="00C05CB7"/>
    <w:rsid w:val="00C06CB3"/>
    <w:rsid w:val="00C10074"/>
    <w:rsid w:val="00C10B0F"/>
    <w:rsid w:val="00C1722F"/>
    <w:rsid w:val="00C21BD2"/>
    <w:rsid w:val="00C27558"/>
    <w:rsid w:val="00C32DBF"/>
    <w:rsid w:val="00C3563B"/>
    <w:rsid w:val="00C44231"/>
    <w:rsid w:val="00C47DBE"/>
    <w:rsid w:val="00C517CB"/>
    <w:rsid w:val="00C65061"/>
    <w:rsid w:val="00C656A0"/>
    <w:rsid w:val="00C66AAC"/>
    <w:rsid w:val="00C73249"/>
    <w:rsid w:val="00C73C81"/>
    <w:rsid w:val="00C818DE"/>
    <w:rsid w:val="00C85E63"/>
    <w:rsid w:val="00C8603C"/>
    <w:rsid w:val="00C92A0B"/>
    <w:rsid w:val="00C95106"/>
    <w:rsid w:val="00C963F1"/>
    <w:rsid w:val="00CA241D"/>
    <w:rsid w:val="00CA3359"/>
    <w:rsid w:val="00CA6A3C"/>
    <w:rsid w:val="00CA6E59"/>
    <w:rsid w:val="00CA7BDA"/>
    <w:rsid w:val="00CB128E"/>
    <w:rsid w:val="00CB55EB"/>
    <w:rsid w:val="00CB67D8"/>
    <w:rsid w:val="00CB69E4"/>
    <w:rsid w:val="00CB78F2"/>
    <w:rsid w:val="00CC2F30"/>
    <w:rsid w:val="00CD02D8"/>
    <w:rsid w:val="00CD7D33"/>
    <w:rsid w:val="00CE2BDB"/>
    <w:rsid w:val="00CE3F71"/>
    <w:rsid w:val="00CE7837"/>
    <w:rsid w:val="00CE7886"/>
    <w:rsid w:val="00CF1354"/>
    <w:rsid w:val="00CF1B98"/>
    <w:rsid w:val="00CF2D4B"/>
    <w:rsid w:val="00D07D29"/>
    <w:rsid w:val="00D12DAA"/>
    <w:rsid w:val="00D22594"/>
    <w:rsid w:val="00D318E0"/>
    <w:rsid w:val="00D40102"/>
    <w:rsid w:val="00D4116C"/>
    <w:rsid w:val="00D547A6"/>
    <w:rsid w:val="00D76515"/>
    <w:rsid w:val="00D843A0"/>
    <w:rsid w:val="00D85745"/>
    <w:rsid w:val="00D86870"/>
    <w:rsid w:val="00D9398B"/>
    <w:rsid w:val="00DA5908"/>
    <w:rsid w:val="00DA7DA4"/>
    <w:rsid w:val="00DB6B43"/>
    <w:rsid w:val="00DC364C"/>
    <w:rsid w:val="00DC4471"/>
    <w:rsid w:val="00DC45F2"/>
    <w:rsid w:val="00DD4CAF"/>
    <w:rsid w:val="00DE1ACC"/>
    <w:rsid w:val="00DE1AEF"/>
    <w:rsid w:val="00DF189B"/>
    <w:rsid w:val="00DF27CD"/>
    <w:rsid w:val="00DF53AD"/>
    <w:rsid w:val="00DF53B9"/>
    <w:rsid w:val="00DF5C55"/>
    <w:rsid w:val="00DF7A47"/>
    <w:rsid w:val="00E01025"/>
    <w:rsid w:val="00E10B0C"/>
    <w:rsid w:val="00E13CD6"/>
    <w:rsid w:val="00E170FC"/>
    <w:rsid w:val="00E2262E"/>
    <w:rsid w:val="00E434FC"/>
    <w:rsid w:val="00E46FB5"/>
    <w:rsid w:val="00E50895"/>
    <w:rsid w:val="00E50DCF"/>
    <w:rsid w:val="00E53AC5"/>
    <w:rsid w:val="00E57033"/>
    <w:rsid w:val="00E65404"/>
    <w:rsid w:val="00E673BB"/>
    <w:rsid w:val="00E71B4C"/>
    <w:rsid w:val="00E80E5B"/>
    <w:rsid w:val="00E9429B"/>
    <w:rsid w:val="00E94B3C"/>
    <w:rsid w:val="00EA009D"/>
    <w:rsid w:val="00EA1262"/>
    <w:rsid w:val="00EA2023"/>
    <w:rsid w:val="00EA3249"/>
    <w:rsid w:val="00EA52EB"/>
    <w:rsid w:val="00EA5806"/>
    <w:rsid w:val="00EA5ADE"/>
    <w:rsid w:val="00EA73B0"/>
    <w:rsid w:val="00EA7FD5"/>
    <w:rsid w:val="00EB5B61"/>
    <w:rsid w:val="00EC112C"/>
    <w:rsid w:val="00EC4169"/>
    <w:rsid w:val="00EC43D8"/>
    <w:rsid w:val="00EC5D2D"/>
    <w:rsid w:val="00ED1478"/>
    <w:rsid w:val="00ED3172"/>
    <w:rsid w:val="00ED766B"/>
    <w:rsid w:val="00EE2CCA"/>
    <w:rsid w:val="00EE618E"/>
    <w:rsid w:val="00EE78BC"/>
    <w:rsid w:val="00EF2415"/>
    <w:rsid w:val="00EF5F30"/>
    <w:rsid w:val="00F076E9"/>
    <w:rsid w:val="00F15231"/>
    <w:rsid w:val="00F17459"/>
    <w:rsid w:val="00F20479"/>
    <w:rsid w:val="00F2189D"/>
    <w:rsid w:val="00F226FE"/>
    <w:rsid w:val="00F3405A"/>
    <w:rsid w:val="00F43C8C"/>
    <w:rsid w:val="00F56518"/>
    <w:rsid w:val="00F615BF"/>
    <w:rsid w:val="00F62407"/>
    <w:rsid w:val="00F62A91"/>
    <w:rsid w:val="00F62F59"/>
    <w:rsid w:val="00F63918"/>
    <w:rsid w:val="00F66247"/>
    <w:rsid w:val="00F678FC"/>
    <w:rsid w:val="00F704CD"/>
    <w:rsid w:val="00F71435"/>
    <w:rsid w:val="00F72A9C"/>
    <w:rsid w:val="00F7762C"/>
    <w:rsid w:val="00F80F7D"/>
    <w:rsid w:val="00F80FF9"/>
    <w:rsid w:val="00F83EF6"/>
    <w:rsid w:val="00F8511F"/>
    <w:rsid w:val="00F874F6"/>
    <w:rsid w:val="00F923F7"/>
    <w:rsid w:val="00F93D4C"/>
    <w:rsid w:val="00F94F15"/>
    <w:rsid w:val="00F958E1"/>
    <w:rsid w:val="00F96C97"/>
    <w:rsid w:val="00FA0645"/>
    <w:rsid w:val="00FA3A42"/>
    <w:rsid w:val="00FA5369"/>
    <w:rsid w:val="00FB353D"/>
    <w:rsid w:val="00FB7C21"/>
    <w:rsid w:val="00FC0E64"/>
    <w:rsid w:val="00FC448F"/>
    <w:rsid w:val="00FD02BA"/>
    <w:rsid w:val="00FD15B2"/>
    <w:rsid w:val="00FD359E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29DF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semiHidden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HTML1">
    <w:name w:val="HTML Code"/>
    <w:basedOn w:val="a0"/>
    <w:uiPriority w:val="99"/>
    <w:semiHidden/>
    <w:unhideWhenUsed/>
    <w:rsid w:val="001E4663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431FF3"/>
    <w:rPr>
      <w:b/>
      <w:bCs/>
    </w:rPr>
  </w:style>
  <w:style w:type="character" w:customStyle="1" w:styleId="hljs-builtin">
    <w:name w:val="hljs-built_in"/>
    <w:basedOn w:val="a0"/>
    <w:rsid w:val="0033380C"/>
  </w:style>
  <w:style w:type="character" w:customStyle="1" w:styleId="hljs-string">
    <w:name w:val="hljs-string"/>
    <w:basedOn w:val="a0"/>
    <w:rsid w:val="00333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1227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1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0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3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4EFBA3-765B-42C8-AD14-AF110CC86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</Template>
  <TotalTime>2292</TotalTime>
  <Pages>9</Pages>
  <Words>7600</Words>
  <Characters>4333</Characters>
  <Application>Microsoft Office Word</Application>
  <DocSecurity>0</DocSecurity>
  <Lines>36</Lines>
  <Paragraphs>23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11910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Говорадло Дар`я Олегівна</dc:creator>
  <cp:lastModifiedBy>Andrey2</cp:lastModifiedBy>
  <cp:revision>15</cp:revision>
  <cp:lastPrinted>2026-03-14T12:09:00Z</cp:lastPrinted>
  <dcterms:created xsi:type="dcterms:W3CDTF">2026-03-14T12:10:00Z</dcterms:created>
  <dcterms:modified xsi:type="dcterms:W3CDTF">2026-04-23T22:40:00Z</dcterms:modified>
</cp:coreProperties>
</file>